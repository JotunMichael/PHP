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046E70" w14:textId="77777777" w:rsidR="001A5429" w:rsidRPr="00E237E8" w:rsidRDefault="001A5429" w:rsidP="001E1E58"/>
    <w:tbl>
      <w:tblPr>
        <w:tblW w:w="0" w:type="auto"/>
        <w:tblLook w:val="0600" w:firstRow="0" w:lastRow="0" w:firstColumn="0" w:lastColumn="0" w:noHBand="1" w:noVBand="1"/>
      </w:tblPr>
      <w:tblGrid>
        <w:gridCol w:w="1440"/>
        <w:gridCol w:w="900"/>
        <w:gridCol w:w="4590"/>
        <w:gridCol w:w="1350"/>
        <w:gridCol w:w="1070"/>
      </w:tblGrid>
      <w:tr w:rsidR="0092125E" w:rsidRPr="00E237E8" w14:paraId="7364BBEB" w14:textId="77777777" w:rsidTr="0092125E">
        <w:tc>
          <w:tcPr>
            <w:tcW w:w="9350" w:type="dxa"/>
            <w:gridSpan w:val="5"/>
            <w:vAlign w:val="center"/>
          </w:tcPr>
          <w:p w14:paraId="260D9DA0" w14:textId="53E918FE" w:rsidR="0092125E" w:rsidRPr="00E237E8" w:rsidRDefault="00F32FCA" w:rsidP="0092125E">
            <w:pPr>
              <w:pStyle w:val="Title"/>
            </w:pPr>
            <w:sdt>
              <w:sdtPr>
                <w:alias w:val="Title"/>
                <w:tag w:val=""/>
                <w:id w:val="2016188051"/>
                <w:placeholder>
                  <w:docPart w:val="82CDF7F5636E4993A6562CD5378C7D17"/>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4D103B">
                  <w:t>Online</w:t>
                </w:r>
              </w:sdtContent>
            </w:sdt>
          </w:p>
        </w:tc>
      </w:tr>
      <w:tr w:rsidR="0092125E" w:rsidRPr="00E237E8" w14:paraId="302A5D63" w14:textId="77777777" w:rsidTr="0092125E">
        <w:trPr>
          <w:trHeight w:val="144"/>
        </w:trPr>
        <w:tc>
          <w:tcPr>
            <w:tcW w:w="1440" w:type="dxa"/>
            <w:shd w:val="clear" w:color="auto" w:fill="auto"/>
          </w:tcPr>
          <w:p w14:paraId="7A8A1A6F" w14:textId="77777777" w:rsidR="0092125E" w:rsidRPr="00E237E8" w:rsidRDefault="0092125E" w:rsidP="0092125E">
            <w:pPr>
              <w:spacing w:before="0" w:after="0"/>
              <w:rPr>
                <w:sz w:val="10"/>
                <w:szCs w:val="10"/>
              </w:rPr>
            </w:pPr>
          </w:p>
        </w:tc>
        <w:tc>
          <w:tcPr>
            <w:tcW w:w="6840" w:type="dxa"/>
            <w:gridSpan w:val="3"/>
            <w:shd w:val="clear" w:color="auto" w:fill="F0CDA1" w:themeFill="accent1"/>
            <w:vAlign w:val="center"/>
          </w:tcPr>
          <w:p w14:paraId="1F24FC1A" w14:textId="77777777" w:rsidR="0092125E" w:rsidRPr="00E237E8" w:rsidRDefault="0092125E" w:rsidP="0092125E">
            <w:pPr>
              <w:spacing w:before="0" w:after="0"/>
              <w:rPr>
                <w:sz w:val="10"/>
                <w:szCs w:val="10"/>
              </w:rPr>
            </w:pPr>
          </w:p>
        </w:tc>
        <w:tc>
          <w:tcPr>
            <w:tcW w:w="1070" w:type="dxa"/>
            <w:shd w:val="clear" w:color="auto" w:fill="auto"/>
          </w:tcPr>
          <w:p w14:paraId="68E83AF3" w14:textId="77777777" w:rsidR="0092125E" w:rsidRPr="00E237E8" w:rsidRDefault="0092125E" w:rsidP="0092125E">
            <w:pPr>
              <w:spacing w:before="0" w:after="0"/>
              <w:rPr>
                <w:sz w:val="10"/>
                <w:szCs w:val="10"/>
              </w:rPr>
            </w:pPr>
          </w:p>
        </w:tc>
      </w:tr>
      <w:tr w:rsidR="0092125E" w:rsidRPr="00E237E8" w14:paraId="07B66FD4" w14:textId="77777777" w:rsidTr="0092125E">
        <w:tc>
          <w:tcPr>
            <w:tcW w:w="9350" w:type="dxa"/>
            <w:gridSpan w:val="5"/>
            <w:vAlign w:val="center"/>
          </w:tcPr>
          <w:p w14:paraId="644D6206" w14:textId="0FE0CA72" w:rsidR="0092125E" w:rsidRPr="00E237E8" w:rsidRDefault="004D103B" w:rsidP="00D83966">
            <w:pPr>
              <w:pStyle w:val="Title"/>
            </w:pPr>
            <w:r>
              <w:t>buy ticket</w:t>
            </w:r>
          </w:p>
        </w:tc>
      </w:tr>
      <w:tr w:rsidR="0092125E" w:rsidRPr="00E237E8" w14:paraId="0E60A029" w14:textId="77777777" w:rsidTr="00D83966">
        <w:trPr>
          <w:trHeight w:val="1368"/>
        </w:trPr>
        <w:tc>
          <w:tcPr>
            <w:tcW w:w="2340" w:type="dxa"/>
            <w:gridSpan w:val="2"/>
          </w:tcPr>
          <w:p w14:paraId="7CECBDDA" w14:textId="77777777" w:rsidR="0092125E" w:rsidRPr="00E237E8" w:rsidRDefault="0092125E" w:rsidP="001E1E58"/>
        </w:tc>
        <w:tc>
          <w:tcPr>
            <w:tcW w:w="4590" w:type="dxa"/>
            <w:shd w:val="clear" w:color="auto" w:fill="F0CDA1" w:themeFill="accent1"/>
            <w:vAlign w:val="center"/>
          </w:tcPr>
          <w:p w14:paraId="213C49FC" w14:textId="2A815590" w:rsidR="0092125E" w:rsidRPr="00E237E8" w:rsidRDefault="004E0636" w:rsidP="0092125E">
            <w:pPr>
              <w:pStyle w:val="Subtitle"/>
            </w:pPr>
            <w:r>
              <w:t>CINEMA APP</w:t>
            </w:r>
          </w:p>
        </w:tc>
        <w:tc>
          <w:tcPr>
            <w:tcW w:w="2420" w:type="dxa"/>
            <w:gridSpan w:val="2"/>
          </w:tcPr>
          <w:p w14:paraId="20EF10B4" w14:textId="77777777" w:rsidR="0092125E" w:rsidRPr="00E237E8" w:rsidRDefault="0092125E" w:rsidP="001E1E58"/>
        </w:tc>
      </w:tr>
    </w:tbl>
    <w:p w14:paraId="2BED0569" w14:textId="77777777" w:rsidR="00066DE2" w:rsidRPr="00E237E8" w:rsidRDefault="001A5429" w:rsidP="0092125E">
      <w:r w:rsidRPr="00E237E8">
        <w:t xml:space="preserve"> </w:t>
      </w:r>
    </w:p>
    <w:p w14:paraId="3EF54FAE" w14:textId="77777777" w:rsidR="00066DE2" w:rsidRPr="00E237E8" w:rsidRDefault="00066DE2" w:rsidP="00066DE2">
      <w:pPr>
        <w:sectPr w:rsidR="00066DE2" w:rsidRPr="00E237E8" w:rsidSect="00AC4859">
          <w:headerReference w:type="default" r:id="rId11"/>
          <w:headerReference w:type="first" r:id="rId12"/>
          <w:footerReference w:type="first" r:id="rId13"/>
          <w:pgSz w:w="12240" w:h="15840"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14:paraId="63FEAB70" w14:textId="77777777" w:rsidR="001E1E58" w:rsidRPr="00E237E8" w:rsidRDefault="00493EC0" w:rsidP="003F13B0">
          <w:pPr>
            <w:pStyle w:val="TOCHeading"/>
          </w:pPr>
          <w:r w:rsidRPr="00E237E8">
            <w:t>TABLE OF CONTENTS</w:t>
          </w:r>
        </w:p>
        <w:p w14:paraId="38363DDC" w14:textId="2964A546" w:rsidR="004D3404" w:rsidRDefault="001E1E58">
          <w:pPr>
            <w:pStyle w:val="TOC1"/>
            <w:tabs>
              <w:tab w:val="right" w:leader="dot" w:pos="5030"/>
            </w:tabs>
            <w:rPr>
              <w:rFonts w:eastAsiaTheme="minorEastAsia"/>
              <w:noProof/>
              <w:color w:val="auto"/>
              <w:sz w:val="22"/>
            </w:rPr>
          </w:pPr>
          <w:r w:rsidRPr="00E237E8">
            <w:rPr>
              <w:b/>
              <w:bCs/>
              <w:noProof/>
            </w:rPr>
            <w:fldChar w:fldCharType="begin"/>
          </w:r>
          <w:r w:rsidRPr="00E237E8">
            <w:rPr>
              <w:b/>
              <w:bCs/>
              <w:noProof/>
            </w:rPr>
            <w:instrText xml:space="preserve"> TOC \o "1-3" \h \z \u </w:instrText>
          </w:r>
          <w:r w:rsidRPr="00E237E8">
            <w:rPr>
              <w:b/>
              <w:bCs/>
              <w:noProof/>
            </w:rPr>
            <w:fldChar w:fldCharType="separate"/>
          </w:r>
          <w:hyperlink w:anchor="_Toc68847307" w:history="1">
            <w:r w:rsidR="004D3404" w:rsidRPr="00752647">
              <w:rPr>
                <w:rStyle w:val="Hyperlink"/>
                <w:noProof/>
              </w:rPr>
              <w:t>agenda</w:t>
            </w:r>
            <w:r w:rsidR="004D3404">
              <w:rPr>
                <w:noProof/>
                <w:webHidden/>
              </w:rPr>
              <w:tab/>
            </w:r>
            <w:r w:rsidR="004D3404">
              <w:rPr>
                <w:noProof/>
                <w:webHidden/>
              </w:rPr>
              <w:fldChar w:fldCharType="begin"/>
            </w:r>
            <w:r w:rsidR="004D3404">
              <w:rPr>
                <w:noProof/>
                <w:webHidden/>
              </w:rPr>
              <w:instrText xml:space="preserve"> PAGEREF _Toc68847307 \h </w:instrText>
            </w:r>
            <w:r w:rsidR="004D3404">
              <w:rPr>
                <w:noProof/>
                <w:webHidden/>
              </w:rPr>
            </w:r>
            <w:r w:rsidR="004D3404">
              <w:rPr>
                <w:noProof/>
                <w:webHidden/>
              </w:rPr>
              <w:fldChar w:fldCharType="separate"/>
            </w:r>
            <w:r w:rsidR="004D3404">
              <w:rPr>
                <w:noProof/>
                <w:webHidden/>
              </w:rPr>
              <w:t>3</w:t>
            </w:r>
            <w:r w:rsidR="004D3404">
              <w:rPr>
                <w:noProof/>
                <w:webHidden/>
              </w:rPr>
              <w:fldChar w:fldCharType="end"/>
            </w:r>
          </w:hyperlink>
        </w:p>
        <w:p w14:paraId="13EFF72B" w14:textId="3E5BA75A" w:rsidR="004D3404" w:rsidRDefault="004D3404">
          <w:pPr>
            <w:pStyle w:val="TOC2"/>
            <w:tabs>
              <w:tab w:val="left" w:pos="880"/>
            </w:tabs>
            <w:rPr>
              <w:rFonts w:eastAsiaTheme="minorEastAsia"/>
              <w:noProof/>
              <w:color w:val="auto"/>
              <w:sz w:val="22"/>
            </w:rPr>
          </w:pPr>
          <w:hyperlink w:anchor="_Toc68847308" w:history="1">
            <w:r w:rsidRPr="00752647">
              <w:rPr>
                <w:rStyle w:val="Hyperlink"/>
                <w:noProof/>
              </w:rPr>
              <w:t>1.</w:t>
            </w:r>
            <w:r>
              <w:rPr>
                <w:rFonts w:eastAsiaTheme="minorEastAsia"/>
                <w:noProof/>
                <w:color w:val="auto"/>
                <w:sz w:val="22"/>
              </w:rPr>
              <w:tab/>
            </w:r>
            <w:r w:rsidRPr="00752647">
              <w:rPr>
                <w:rStyle w:val="Hyperlink"/>
                <w:noProof/>
              </w:rPr>
              <w:t>Brief</w:t>
            </w:r>
            <w:r>
              <w:rPr>
                <w:noProof/>
                <w:webHidden/>
              </w:rPr>
              <w:tab/>
            </w:r>
            <w:r>
              <w:rPr>
                <w:noProof/>
                <w:webHidden/>
              </w:rPr>
              <w:fldChar w:fldCharType="begin"/>
            </w:r>
            <w:r>
              <w:rPr>
                <w:noProof/>
                <w:webHidden/>
              </w:rPr>
              <w:instrText xml:space="preserve"> PAGEREF _Toc68847308 \h </w:instrText>
            </w:r>
            <w:r>
              <w:rPr>
                <w:noProof/>
                <w:webHidden/>
              </w:rPr>
            </w:r>
            <w:r>
              <w:rPr>
                <w:noProof/>
                <w:webHidden/>
              </w:rPr>
              <w:fldChar w:fldCharType="separate"/>
            </w:r>
            <w:r>
              <w:rPr>
                <w:noProof/>
                <w:webHidden/>
              </w:rPr>
              <w:t>3</w:t>
            </w:r>
            <w:r>
              <w:rPr>
                <w:noProof/>
                <w:webHidden/>
              </w:rPr>
              <w:fldChar w:fldCharType="end"/>
            </w:r>
          </w:hyperlink>
        </w:p>
        <w:p w14:paraId="77E9E2B7" w14:textId="1CFF51E3" w:rsidR="004D3404" w:rsidRDefault="004D3404">
          <w:pPr>
            <w:pStyle w:val="TOC2"/>
            <w:tabs>
              <w:tab w:val="left" w:pos="880"/>
            </w:tabs>
            <w:rPr>
              <w:rFonts w:eastAsiaTheme="minorEastAsia"/>
              <w:noProof/>
              <w:color w:val="auto"/>
              <w:sz w:val="22"/>
            </w:rPr>
          </w:pPr>
          <w:hyperlink w:anchor="_Toc68847309" w:history="1">
            <w:r w:rsidRPr="00752647">
              <w:rPr>
                <w:rStyle w:val="Hyperlink"/>
                <w:noProof/>
              </w:rPr>
              <w:t>2.</w:t>
            </w:r>
            <w:r>
              <w:rPr>
                <w:rFonts w:eastAsiaTheme="minorEastAsia"/>
                <w:noProof/>
                <w:color w:val="auto"/>
                <w:sz w:val="22"/>
              </w:rPr>
              <w:tab/>
            </w:r>
            <w:r w:rsidRPr="00752647">
              <w:rPr>
                <w:rStyle w:val="Hyperlink"/>
                <w:noProof/>
              </w:rPr>
              <w:t>Description</w:t>
            </w:r>
            <w:r w:rsidRPr="00752647">
              <w:rPr>
                <w:rStyle w:val="Hyperlink"/>
                <w:noProof/>
                <w:lang w:val="el-GR"/>
              </w:rPr>
              <w:t xml:space="preserve"> </w:t>
            </w:r>
            <w:r w:rsidRPr="00752647">
              <w:rPr>
                <w:rStyle w:val="Hyperlink"/>
                <w:noProof/>
              </w:rPr>
              <w:t>Scope</w:t>
            </w:r>
            <w:r>
              <w:rPr>
                <w:noProof/>
                <w:webHidden/>
              </w:rPr>
              <w:tab/>
            </w:r>
            <w:r>
              <w:rPr>
                <w:noProof/>
                <w:webHidden/>
              </w:rPr>
              <w:fldChar w:fldCharType="begin"/>
            </w:r>
            <w:r>
              <w:rPr>
                <w:noProof/>
                <w:webHidden/>
              </w:rPr>
              <w:instrText xml:space="preserve"> PAGEREF _Toc68847309 \h </w:instrText>
            </w:r>
            <w:r>
              <w:rPr>
                <w:noProof/>
                <w:webHidden/>
              </w:rPr>
            </w:r>
            <w:r>
              <w:rPr>
                <w:noProof/>
                <w:webHidden/>
              </w:rPr>
              <w:fldChar w:fldCharType="separate"/>
            </w:r>
            <w:r>
              <w:rPr>
                <w:noProof/>
                <w:webHidden/>
              </w:rPr>
              <w:t>4</w:t>
            </w:r>
            <w:r>
              <w:rPr>
                <w:noProof/>
                <w:webHidden/>
              </w:rPr>
              <w:fldChar w:fldCharType="end"/>
            </w:r>
          </w:hyperlink>
        </w:p>
        <w:p w14:paraId="62AB8C3A" w14:textId="1A58736E" w:rsidR="004D3404" w:rsidRDefault="004D3404">
          <w:pPr>
            <w:pStyle w:val="TOC2"/>
            <w:tabs>
              <w:tab w:val="left" w:pos="880"/>
            </w:tabs>
            <w:rPr>
              <w:rFonts w:eastAsiaTheme="minorEastAsia"/>
              <w:noProof/>
              <w:color w:val="auto"/>
              <w:sz w:val="22"/>
            </w:rPr>
          </w:pPr>
          <w:hyperlink w:anchor="_Toc68847310" w:history="1">
            <w:r w:rsidRPr="00752647">
              <w:rPr>
                <w:rStyle w:val="Hyperlink"/>
                <w:noProof/>
              </w:rPr>
              <w:t>3.</w:t>
            </w:r>
            <w:r>
              <w:rPr>
                <w:rFonts w:eastAsiaTheme="minorEastAsia"/>
                <w:noProof/>
                <w:color w:val="auto"/>
                <w:sz w:val="22"/>
              </w:rPr>
              <w:tab/>
            </w:r>
            <w:r w:rsidRPr="00752647">
              <w:rPr>
                <w:rStyle w:val="Hyperlink"/>
                <w:noProof/>
              </w:rPr>
              <w:t>Financial Scope</w:t>
            </w:r>
            <w:r>
              <w:rPr>
                <w:noProof/>
                <w:webHidden/>
              </w:rPr>
              <w:tab/>
            </w:r>
            <w:r>
              <w:rPr>
                <w:noProof/>
                <w:webHidden/>
              </w:rPr>
              <w:fldChar w:fldCharType="begin"/>
            </w:r>
            <w:r>
              <w:rPr>
                <w:noProof/>
                <w:webHidden/>
              </w:rPr>
              <w:instrText xml:space="preserve"> PAGEREF _Toc68847310 \h </w:instrText>
            </w:r>
            <w:r>
              <w:rPr>
                <w:noProof/>
                <w:webHidden/>
              </w:rPr>
            </w:r>
            <w:r>
              <w:rPr>
                <w:noProof/>
                <w:webHidden/>
              </w:rPr>
              <w:fldChar w:fldCharType="separate"/>
            </w:r>
            <w:r>
              <w:rPr>
                <w:noProof/>
                <w:webHidden/>
              </w:rPr>
              <w:t>5</w:t>
            </w:r>
            <w:r>
              <w:rPr>
                <w:noProof/>
                <w:webHidden/>
              </w:rPr>
              <w:fldChar w:fldCharType="end"/>
            </w:r>
          </w:hyperlink>
        </w:p>
        <w:p w14:paraId="6A2F6FC0" w14:textId="2FE89120" w:rsidR="004D3404" w:rsidRDefault="004D3404">
          <w:pPr>
            <w:pStyle w:val="TOC2"/>
            <w:tabs>
              <w:tab w:val="left" w:pos="880"/>
            </w:tabs>
            <w:rPr>
              <w:rFonts w:eastAsiaTheme="minorEastAsia"/>
              <w:noProof/>
              <w:color w:val="auto"/>
              <w:sz w:val="22"/>
            </w:rPr>
          </w:pPr>
          <w:hyperlink w:anchor="_Toc68847311" w:history="1">
            <w:r w:rsidRPr="00752647">
              <w:rPr>
                <w:rStyle w:val="Hyperlink"/>
                <w:noProof/>
              </w:rPr>
              <w:t>4.</w:t>
            </w:r>
            <w:r>
              <w:rPr>
                <w:rFonts w:eastAsiaTheme="minorEastAsia"/>
                <w:noProof/>
                <w:color w:val="auto"/>
                <w:sz w:val="22"/>
              </w:rPr>
              <w:tab/>
            </w:r>
            <w:r w:rsidRPr="00752647">
              <w:rPr>
                <w:rStyle w:val="Hyperlink"/>
                <w:noProof/>
              </w:rPr>
              <w:t>Focused on Delivery</w:t>
            </w:r>
            <w:r>
              <w:rPr>
                <w:noProof/>
                <w:webHidden/>
              </w:rPr>
              <w:tab/>
            </w:r>
            <w:r>
              <w:rPr>
                <w:noProof/>
                <w:webHidden/>
              </w:rPr>
              <w:fldChar w:fldCharType="begin"/>
            </w:r>
            <w:r>
              <w:rPr>
                <w:noProof/>
                <w:webHidden/>
              </w:rPr>
              <w:instrText xml:space="preserve"> PAGEREF _Toc68847311 \h </w:instrText>
            </w:r>
            <w:r>
              <w:rPr>
                <w:noProof/>
                <w:webHidden/>
              </w:rPr>
            </w:r>
            <w:r>
              <w:rPr>
                <w:noProof/>
                <w:webHidden/>
              </w:rPr>
              <w:fldChar w:fldCharType="separate"/>
            </w:r>
            <w:r>
              <w:rPr>
                <w:noProof/>
                <w:webHidden/>
              </w:rPr>
              <w:t>5</w:t>
            </w:r>
            <w:r>
              <w:rPr>
                <w:noProof/>
                <w:webHidden/>
              </w:rPr>
              <w:fldChar w:fldCharType="end"/>
            </w:r>
          </w:hyperlink>
        </w:p>
        <w:p w14:paraId="38DEFB0F" w14:textId="2526712B" w:rsidR="004D3404" w:rsidRDefault="004D3404">
          <w:pPr>
            <w:pStyle w:val="TOC2"/>
            <w:tabs>
              <w:tab w:val="left" w:pos="880"/>
            </w:tabs>
            <w:rPr>
              <w:rFonts w:eastAsiaTheme="minorEastAsia"/>
              <w:noProof/>
              <w:color w:val="auto"/>
              <w:sz w:val="22"/>
            </w:rPr>
          </w:pPr>
          <w:hyperlink w:anchor="_Toc68847312" w:history="1">
            <w:r w:rsidRPr="00752647">
              <w:rPr>
                <w:rStyle w:val="Hyperlink"/>
                <w:noProof/>
              </w:rPr>
              <w:t>5.</w:t>
            </w:r>
            <w:r>
              <w:rPr>
                <w:rFonts w:eastAsiaTheme="minorEastAsia"/>
                <w:noProof/>
                <w:color w:val="auto"/>
                <w:sz w:val="22"/>
              </w:rPr>
              <w:tab/>
            </w:r>
            <w:r w:rsidRPr="00752647">
              <w:rPr>
                <w:rStyle w:val="Hyperlink"/>
                <w:noProof/>
              </w:rPr>
              <w:t>Project Execution</w:t>
            </w:r>
            <w:r>
              <w:rPr>
                <w:noProof/>
                <w:webHidden/>
              </w:rPr>
              <w:tab/>
            </w:r>
            <w:r>
              <w:rPr>
                <w:noProof/>
                <w:webHidden/>
              </w:rPr>
              <w:fldChar w:fldCharType="begin"/>
            </w:r>
            <w:r>
              <w:rPr>
                <w:noProof/>
                <w:webHidden/>
              </w:rPr>
              <w:instrText xml:space="preserve"> PAGEREF _Toc68847312 \h </w:instrText>
            </w:r>
            <w:r>
              <w:rPr>
                <w:noProof/>
                <w:webHidden/>
              </w:rPr>
            </w:r>
            <w:r>
              <w:rPr>
                <w:noProof/>
                <w:webHidden/>
              </w:rPr>
              <w:fldChar w:fldCharType="separate"/>
            </w:r>
            <w:r>
              <w:rPr>
                <w:noProof/>
                <w:webHidden/>
              </w:rPr>
              <w:t>7</w:t>
            </w:r>
            <w:r>
              <w:rPr>
                <w:noProof/>
                <w:webHidden/>
              </w:rPr>
              <w:fldChar w:fldCharType="end"/>
            </w:r>
          </w:hyperlink>
        </w:p>
        <w:p w14:paraId="5D522DE9" w14:textId="73FBB741" w:rsidR="004D3404" w:rsidRDefault="004D3404">
          <w:pPr>
            <w:pStyle w:val="TOC1"/>
            <w:tabs>
              <w:tab w:val="left" w:pos="440"/>
              <w:tab w:val="right" w:leader="dot" w:pos="5030"/>
            </w:tabs>
            <w:rPr>
              <w:rFonts w:eastAsiaTheme="minorEastAsia"/>
              <w:noProof/>
              <w:color w:val="auto"/>
              <w:sz w:val="22"/>
            </w:rPr>
          </w:pPr>
          <w:hyperlink w:anchor="_Toc68847313" w:history="1">
            <w:r w:rsidRPr="00752647">
              <w:rPr>
                <w:rStyle w:val="Hyperlink"/>
                <w:noProof/>
              </w:rPr>
              <w:t>1.</w:t>
            </w:r>
            <w:r>
              <w:rPr>
                <w:rFonts w:eastAsiaTheme="minorEastAsia"/>
                <w:noProof/>
                <w:color w:val="auto"/>
                <w:sz w:val="22"/>
              </w:rPr>
              <w:tab/>
            </w:r>
            <w:r w:rsidRPr="00752647">
              <w:rPr>
                <w:rStyle w:val="Hyperlink"/>
                <w:noProof/>
              </w:rPr>
              <w:t>DESIGN</w:t>
            </w:r>
            <w:r>
              <w:rPr>
                <w:noProof/>
                <w:webHidden/>
              </w:rPr>
              <w:tab/>
            </w:r>
            <w:r>
              <w:rPr>
                <w:noProof/>
                <w:webHidden/>
              </w:rPr>
              <w:fldChar w:fldCharType="begin"/>
            </w:r>
            <w:r>
              <w:rPr>
                <w:noProof/>
                <w:webHidden/>
              </w:rPr>
              <w:instrText xml:space="preserve"> PAGEREF _Toc68847313 \h </w:instrText>
            </w:r>
            <w:r>
              <w:rPr>
                <w:noProof/>
                <w:webHidden/>
              </w:rPr>
            </w:r>
            <w:r>
              <w:rPr>
                <w:noProof/>
                <w:webHidden/>
              </w:rPr>
              <w:fldChar w:fldCharType="separate"/>
            </w:r>
            <w:r>
              <w:rPr>
                <w:noProof/>
                <w:webHidden/>
              </w:rPr>
              <w:t>8</w:t>
            </w:r>
            <w:r>
              <w:rPr>
                <w:noProof/>
                <w:webHidden/>
              </w:rPr>
              <w:fldChar w:fldCharType="end"/>
            </w:r>
          </w:hyperlink>
        </w:p>
        <w:p w14:paraId="34B83E14" w14:textId="12165836" w:rsidR="004D3404" w:rsidRDefault="004D3404">
          <w:pPr>
            <w:pStyle w:val="TOC2"/>
            <w:tabs>
              <w:tab w:val="left" w:pos="880"/>
            </w:tabs>
            <w:rPr>
              <w:rFonts w:eastAsiaTheme="minorEastAsia"/>
              <w:noProof/>
              <w:color w:val="auto"/>
              <w:sz w:val="22"/>
            </w:rPr>
          </w:pPr>
          <w:hyperlink w:anchor="_Toc68847314" w:history="1">
            <w:r w:rsidRPr="00752647">
              <w:rPr>
                <w:rStyle w:val="Hyperlink"/>
                <w:bCs/>
                <w:noProof/>
              </w:rPr>
              <w:t>1.</w:t>
            </w:r>
            <w:r>
              <w:rPr>
                <w:rFonts w:eastAsiaTheme="minorEastAsia"/>
                <w:noProof/>
                <w:color w:val="auto"/>
                <w:sz w:val="22"/>
              </w:rPr>
              <w:tab/>
            </w:r>
            <w:r w:rsidRPr="00752647">
              <w:rPr>
                <w:rStyle w:val="Hyperlink"/>
                <w:bCs/>
                <w:noProof/>
              </w:rPr>
              <w:t>PERSONA</w:t>
            </w:r>
            <w:r>
              <w:rPr>
                <w:noProof/>
                <w:webHidden/>
              </w:rPr>
              <w:tab/>
            </w:r>
            <w:r>
              <w:rPr>
                <w:noProof/>
                <w:webHidden/>
              </w:rPr>
              <w:fldChar w:fldCharType="begin"/>
            </w:r>
            <w:r>
              <w:rPr>
                <w:noProof/>
                <w:webHidden/>
              </w:rPr>
              <w:instrText xml:space="preserve"> PAGEREF _Toc68847314 \h </w:instrText>
            </w:r>
            <w:r>
              <w:rPr>
                <w:noProof/>
                <w:webHidden/>
              </w:rPr>
            </w:r>
            <w:r>
              <w:rPr>
                <w:noProof/>
                <w:webHidden/>
              </w:rPr>
              <w:fldChar w:fldCharType="separate"/>
            </w:r>
            <w:r>
              <w:rPr>
                <w:noProof/>
                <w:webHidden/>
              </w:rPr>
              <w:t>8</w:t>
            </w:r>
            <w:r>
              <w:rPr>
                <w:noProof/>
                <w:webHidden/>
              </w:rPr>
              <w:fldChar w:fldCharType="end"/>
            </w:r>
          </w:hyperlink>
        </w:p>
        <w:p w14:paraId="1B325777" w14:textId="2F245E98" w:rsidR="004D3404" w:rsidRDefault="004D3404">
          <w:pPr>
            <w:pStyle w:val="TOC2"/>
            <w:tabs>
              <w:tab w:val="left" w:pos="880"/>
            </w:tabs>
            <w:rPr>
              <w:rFonts w:eastAsiaTheme="minorEastAsia"/>
              <w:noProof/>
              <w:color w:val="auto"/>
              <w:sz w:val="22"/>
            </w:rPr>
          </w:pPr>
          <w:hyperlink w:anchor="_Toc68847315" w:history="1">
            <w:r w:rsidRPr="00752647">
              <w:rPr>
                <w:rStyle w:val="Hyperlink"/>
                <w:bCs/>
                <w:noProof/>
              </w:rPr>
              <w:t>2.</w:t>
            </w:r>
            <w:r>
              <w:rPr>
                <w:rFonts w:eastAsiaTheme="minorEastAsia"/>
                <w:noProof/>
                <w:color w:val="auto"/>
                <w:sz w:val="22"/>
              </w:rPr>
              <w:tab/>
            </w:r>
            <w:r w:rsidRPr="00752647">
              <w:rPr>
                <w:rStyle w:val="Hyperlink"/>
                <w:bCs/>
                <w:noProof/>
              </w:rPr>
              <w:t>Requirement analysis(non/functional)</w:t>
            </w:r>
            <w:r>
              <w:rPr>
                <w:noProof/>
                <w:webHidden/>
              </w:rPr>
              <w:tab/>
            </w:r>
            <w:r>
              <w:rPr>
                <w:noProof/>
                <w:webHidden/>
              </w:rPr>
              <w:fldChar w:fldCharType="begin"/>
            </w:r>
            <w:r>
              <w:rPr>
                <w:noProof/>
                <w:webHidden/>
              </w:rPr>
              <w:instrText xml:space="preserve"> PAGEREF _Toc68847315 \h </w:instrText>
            </w:r>
            <w:r>
              <w:rPr>
                <w:noProof/>
                <w:webHidden/>
              </w:rPr>
            </w:r>
            <w:r>
              <w:rPr>
                <w:noProof/>
                <w:webHidden/>
              </w:rPr>
              <w:fldChar w:fldCharType="separate"/>
            </w:r>
            <w:r>
              <w:rPr>
                <w:noProof/>
                <w:webHidden/>
              </w:rPr>
              <w:t>9</w:t>
            </w:r>
            <w:r>
              <w:rPr>
                <w:noProof/>
                <w:webHidden/>
              </w:rPr>
              <w:fldChar w:fldCharType="end"/>
            </w:r>
          </w:hyperlink>
        </w:p>
        <w:p w14:paraId="75522DAB" w14:textId="4F651746" w:rsidR="004D3404" w:rsidRDefault="004D3404">
          <w:pPr>
            <w:pStyle w:val="TOC2"/>
            <w:tabs>
              <w:tab w:val="left" w:pos="880"/>
            </w:tabs>
            <w:rPr>
              <w:rFonts w:eastAsiaTheme="minorEastAsia"/>
              <w:noProof/>
              <w:color w:val="auto"/>
              <w:sz w:val="22"/>
            </w:rPr>
          </w:pPr>
          <w:hyperlink w:anchor="_Toc68847316" w:history="1">
            <w:r w:rsidRPr="00752647">
              <w:rPr>
                <w:rStyle w:val="Hyperlink"/>
                <w:bCs/>
                <w:noProof/>
              </w:rPr>
              <w:t>3.</w:t>
            </w:r>
            <w:r>
              <w:rPr>
                <w:rFonts w:eastAsiaTheme="minorEastAsia"/>
                <w:noProof/>
                <w:color w:val="auto"/>
                <w:sz w:val="22"/>
              </w:rPr>
              <w:tab/>
            </w:r>
            <w:r w:rsidRPr="00752647">
              <w:rPr>
                <w:rStyle w:val="Hyperlink"/>
                <w:bCs/>
                <w:noProof/>
              </w:rPr>
              <w:t>UML Representation analysis</w:t>
            </w:r>
            <w:r>
              <w:rPr>
                <w:noProof/>
                <w:webHidden/>
              </w:rPr>
              <w:tab/>
            </w:r>
            <w:r>
              <w:rPr>
                <w:noProof/>
                <w:webHidden/>
              </w:rPr>
              <w:fldChar w:fldCharType="begin"/>
            </w:r>
            <w:r>
              <w:rPr>
                <w:noProof/>
                <w:webHidden/>
              </w:rPr>
              <w:instrText xml:space="preserve"> PAGEREF _Toc68847316 \h </w:instrText>
            </w:r>
            <w:r>
              <w:rPr>
                <w:noProof/>
                <w:webHidden/>
              </w:rPr>
            </w:r>
            <w:r>
              <w:rPr>
                <w:noProof/>
                <w:webHidden/>
              </w:rPr>
              <w:fldChar w:fldCharType="separate"/>
            </w:r>
            <w:r>
              <w:rPr>
                <w:noProof/>
                <w:webHidden/>
              </w:rPr>
              <w:t>12</w:t>
            </w:r>
            <w:r>
              <w:rPr>
                <w:noProof/>
                <w:webHidden/>
              </w:rPr>
              <w:fldChar w:fldCharType="end"/>
            </w:r>
          </w:hyperlink>
        </w:p>
        <w:p w14:paraId="6CAEF739" w14:textId="66374330" w:rsidR="004D3404" w:rsidRDefault="004D3404">
          <w:pPr>
            <w:pStyle w:val="TOC2"/>
            <w:tabs>
              <w:tab w:val="left" w:pos="880"/>
            </w:tabs>
            <w:rPr>
              <w:rFonts w:eastAsiaTheme="minorEastAsia"/>
              <w:noProof/>
              <w:color w:val="auto"/>
              <w:sz w:val="22"/>
            </w:rPr>
          </w:pPr>
          <w:hyperlink w:anchor="_Toc68847317" w:history="1">
            <w:r w:rsidRPr="00752647">
              <w:rPr>
                <w:rStyle w:val="Hyperlink"/>
                <w:bCs/>
                <w:noProof/>
              </w:rPr>
              <w:t>4.</w:t>
            </w:r>
            <w:r>
              <w:rPr>
                <w:rFonts w:eastAsiaTheme="minorEastAsia"/>
                <w:noProof/>
                <w:color w:val="auto"/>
                <w:sz w:val="22"/>
              </w:rPr>
              <w:tab/>
            </w:r>
            <w:r w:rsidRPr="00752647">
              <w:rPr>
                <w:rStyle w:val="Hyperlink"/>
                <w:bCs/>
                <w:noProof/>
              </w:rPr>
              <w:t>Use Case</w:t>
            </w:r>
            <w:r>
              <w:rPr>
                <w:noProof/>
                <w:webHidden/>
              </w:rPr>
              <w:tab/>
            </w:r>
            <w:r>
              <w:rPr>
                <w:noProof/>
                <w:webHidden/>
              </w:rPr>
              <w:fldChar w:fldCharType="begin"/>
            </w:r>
            <w:r>
              <w:rPr>
                <w:noProof/>
                <w:webHidden/>
              </w:rPr>
              <w:instrText xml:space="preserve"> PAGEREF _Toc68847317 \h </w:instrText>
            </w:r>
            <w:r>
              <w:rPr>
                <w:noProof/>
                <w:webHidden/>
              </w:rPr>
            </w:r>
            <w:r>
              <w:rPr>
                <w:noProof/>
                <w:webHidden/>
              </w:rPr>
              <w:fldChar w:fldCharType="separate"/>
            </w:r>
            <w:r>
              <w:rPr>
                <w:noProof/>
                <w:webHidden/>
              </w:rPr>
              <w:t>13</w:t>
            </w:r>
            <w:r>
              <w:rPr>
                <w:noProof/>
                <w:webHidden/>
              </w:rPr>
              <w:fldChar w:fldCharType="end"/>
            </w:r>
          </w:hyperlink>
        </w:p>
        <w:p w14:paraId="0F4F3A86" w14:textId="53EBF57B" w:rsidR="004D3404" w:rsidRDefault="004D3404">
          <w:pPr>
            <w:pStyle w:val="TOC2"/>
            <w:tabs>
              <w:tab w:val="left" w:pos="880"/>
            </w:tabs>
            <w:rPr>
              <w:rFonts w:eastAsiaTheme="minorEastAsia"/>
              <w:noProof/>
              <w:color w:val="auto"/>
              <w:sz w:val="22"/>
            </w:rPr>
          </w:pPr>
          <w:hyperlink w:anchor="_Toc68847318" w:history="1">
            <w:r w:rsidRPr="00752647">
              <w:rPr>
                <w:rStyle w:val="Hyperlink"/>
                <w:bCs/>
                <w:noProof/>
              </w:rPr>
              <w:t>5.</w:t>
            </w:r>
            <w:r>
              <w:rPr>
                <w:rFonts w:eastAsiaTheme="minorEastAsia"/>
                <w:noProof/>
                <w:color w:val="auto"/>
                <w:sz w:val="22"/>
              </w:rPr>
              <w:tab/>
            </w:r>
            <w:r w:rsidRPr="00752647">
              <w:rPr>
                <w:rStyle w:val="Hyperlink"/>
                <w:bCs/>
                <w:noProof/>
              </w:rPr>
              <w:t>Class Diagrams</w:t>
            </w:r>
            <w:r>
              <w:rPr>
                <w:noProof/>
                <w:webHidden/>
              </w:rPr>
              <w:tab/>
            </w:r>
            <w:r>
              <w:rPr>
                <w:noProof/>
                <w:webHidden/>
              </w:rPr>
              <w:fldChar w:fldCharType="begin"/>
            </w:r>
            <w:r>
              <w:rPr>
                <w:noProof/>
                <w:webHidden/>
              </w:rPr>
              <w:instrText xml:space="preserve"> PAGEREF _Toc68847318 \h </w:instrText>
            </w:r>
            <w:r>
              <w:rPr>
                <w:noProof/>
                <w:webHidden/>
              </w:rPr>
            </w:r>
            <w:r>
              <w:rPr>
                <w:noProof/>
                <w:webHidden/>
              </w:rPr>
              <w:fldChar w:fldCharType="separate"/>
            </w:r>
            <w:r>
              <w:rPr>
                <w:noProof/>
                <w:webHidden/>
              </w:rPr>
              <w:t>14</w:t>
            </w:r>
            <w:r>
              <w:rPr>
                <w:noProof/>
                <w:webHidden/>
              </w:rPr>
              <w:fldChar w:fldCharType="end"/>
            </w:r>
          </w:hyperlink>
        </w:p>
        <w:p w14:paraId="6D84E10C" w14:textId="2EFC8CDB" w:rsidR="004D3404" w:rsidRDefault="004D3404">
          <w:pPr>
            <w:pStyle w:val="TOC2"/>
            <w:tabs>
              <w:tab w:val="left" w:pos="880"/>
            </w:tabs>
            <w:rPr>
              <w:rFonts w:eastAsiaTheme="minorEastAsia"/>
              <w:noProof/>
              <w:color w:val="auto"/>
              <w:sz w:val="22"/>
            </w:rPr>
          </w:pPr>
          <w:hyperlink w:anchor="_Toc68847319" w:history="1">
            <w:r w:rsidRPr="00752647">
              <w:rPr>
                <w:rStyle w:val="Hyperlink"/>
                <w:bCs/>
                <w:noProof/>
              </w:rPr>
              <w:t>6.</w:t>
            </w:r>
            <w:r>
              <w:rPr>
                <w:rFonts w:eastAsiaTheme="minorEastAsia"/>
                <w:noProof/>
                <w:color w:val="auto"/>
                <w:sz w:val="22"/>
              </w:rPr>
              <w:tab/>
            </w:r>
            <w:r w:rsidRPr="00752647">
              <w:rPr>
                <w:rStyle w:val="Hyperlink"/>
                <w:bCs/>
                <w:noProof/>
              </w:rPr>
              <w:t>State machine/State chart Diagram</w:t>
            </w:r>
            <w:r>
              <w:rPr>
                <w:noProof/>
                <w:webHidden/>
              </w:rPr>
              <w:tab/>
            </w:r>
            <w:r>
              <w:rPr>
                <w:noProof/>
                <w:webHidden/>
              </w:rPr>
              <w:fldChar w:fldCharType="begin"/>
            </w:r>
            <w:r>
              <w:rPr>
                <w:noProof/>
                <w:webHidden/>
              </w:rPr>
              <w:instrText xml:space="preserve"> PAGEREF _Toc68847319 \h </w:instrText>
            </w:r>
            <w:r>
              <w:rPr>
                <w:noProof/>
                <w:webHidden/>
              </w:rPr>
            </w:r>
            <w:r>
              <w:rPr>
                <w:noProof/>
                <w:webHidden/>
              </w:rPr>
              <w:fldChar w:fldCharType="separate"/>
            </w:r>
            <w:r>
              <w:rPr>
                <w:noProof/>
                <w:webHidden/>
              </w:rPr>
              <w:t>15</w:t>
            </w:r>
            <w:r>
              <w:rPr>
                <w:noProof/>
                <w:webHidden/>
              </w:rPr>
              <w:fldChar w:fldCharType="end"/>
            </w:r>
          </w:hyperlink>
        </w:p>
        <w:p w14:paraId="1DBA764F" w14:textId="24112AC7" w:rsidR="004D3404" w:rsidRDefault="004D3404">
          <w:pPr>
            <w:pStyle w:val="TOC2"/>
            <w:tabs>
              <w:tab w:val="left" w:pos="880"/>
            </w:tabs>
            <w:rPr>
              <w:rFonts w:eastAsiaTheme="minorEastAsia"/>
              <w:noProof/>
              <w:color w:val="auto"/>
              <w:sz w:val="22"/>
            </w:rPr>
          </w:pPr>
          <w:hyperlink w:anchor="_Toc68847320" w:history="1">
            <w:r w:rsidRPr="00752647">
              <w:rPr>
                <w:rStyle w:val="Hyperlink"/>
                <w:bCs/>
                <w:noProof/>
              </w:rPr>
              <w:t>7.</w:t>
            </w:r>
            <w:r>
              <w:rPr>
                <w:rFonts w:eastAsiaTheme="minorEastAsia"/>
                <w:noProof/>
                <w:color w:val="auto"/>
                <w:sz w:val="22"/>
              </w:rPr>
              <w:tab/>
            </w:r>
            <w:r w:rsidRPr="00752647">
              <w:rPr>
                <w:rStyle w:val="Hyperlink"/>
                <w:bCs/>
                <w:noProof/>
              </w:rPr>
              <w:t>Storyboards &amp; Wireframes (low fidelity)</w:t>
            </w:r>
            <w:r>
              <w:rPr>
                <w:noProof/>
                <w:webHidden/>
              </w:rPr>
              <w:tab/>
            </w:r>
            <w:r>
              <w:rPr>
                <w:noProof/>
                <w:webHidden/>
              </w:rPr>
              <w:fldChar w:fldCharType="begin"/>
            </w:r>
            <w:r>
              <w:rPr>
                <w:noProof/>
                <w:webHidden/>
              </w:rPr>
              <w:instrText xml:space="preserve"> PAGEREF _Toc68847320 \h </w:instrText>
            </w:r>
            <w:r>
              <w:rPr>
                <w:noProof/>
                <w:webHidden/>
              </w:rPr>
            </w:r>
            <w:r>
              <w:rPr>
                <w:noProof/>
                <w:webHidden/>
              </w:rPr>
              <w:fldChar w:fldCharType="separate"/>
            </w:r>
            <w:r>
              <w:rPr>
                <w:noProof/>
                <w:webHidden/>
              </w:rPr>
              <w:t>16</w:t>
            </w:r>
            <w:r>
              <w:rPr>
                <w:noProof/>
                <w:webHidden/>
              </w:rPr>
              <w:fldChar w:fldCharType="end"/>
            </w:r>
          </w:hyperlink>
        </w:p>
        <w:p w14:paraId="15596C60" w14:textId="67E7D6E3" w:rsidR="004D3404" w:rsidRDefault="004D3404">
          <w:pPr>
            <w:pStyle w:val="TOC2"/>
            <w:tabs>
              <w:tab w:val="left" w:pos="880"/>
            </w:tabs>
            <w:rPr>
              <w:rFonts w:eastAsiaTheme="minorEastAsia"/>
              <w:noProof/>
              <w:color w:val="auto"/>
              <w:sz w:val="22"/>
            </w:rPr>
          </w:pPr>
          <w:hyperlink w:anchor="_Toc68847321" w:history="1">
            <w:r w:rsidRPr="00752647">
              <w:rPr>
                <w:rStyle w:val="Hyperlink"/>
                <w:bCs/>
                <w:noProof/>
              </w:rPr>
              <w:t>8.</w:t>
            </w:r>
            <w:r>
              <w:rPr>
                <w:rFonts w:eastAsiaTheme="minorEastAsia"/>
                <w:noProof/>
                <w:color w:val="auto"/>
                <w:sz w:val="22"/>
              </w:rPr>
              <w:tab/>
            </w:r>
            <w:r w:rsidRPr="00752647">
              <w:rPr>
                <w:rStyle w:val="Hyperlink"/>
                <w:bCs/>
                <w:noProof/>
              </w:rPr>
              <w:t>User Flows</w:t>
            </w:r>
            <w:r>
              <w:rPr>
                <w:noProof/>
                <w:webHidden/>
              </w:rPr>
              <w:tab/>
            </w:r>
            <w:r>
              <w:rPr>
                <w:noProof/>
                <w:webHidden/>
              </w:rPr>
              <w:fldChar w:fldCharType="begin"/>
            </w:r>
            <w:r>
              <w:rPr>
                <w:noProof/>
                <w:webHidden/>
              </w:rPr>
              <w:instrText xml:space="preserve"> PAGEREF _Toc68847321 \h </w:instrText>
            </w:r>
            <w:r>
              <w:rPr>
                <w:noProof/>
                <w:webHidden/>
              </w:rPr>
            </w:r>
            <w:r>
              <w:rPr>
                <w:noProof/>
                <w:webHidden/>
              </w:rPr>
              <w:fldChar w:fldCharType="separate"/>
            </w:r>
            <w:r>
              <w:rPr>
                <w:noProof/>
                <w:webHidden/>
              </w:rPr>
              <w:t>17</w:t>
            </w:r>
            <w:r>
              <w:rPr>
                <w:noProof/>
                <w:webHidden/>
              </w:rPr>
              <w:fldChar w:fldCharType="end"/>
            </w:r>
          </w:hyperlink>
        </w:p>
        <w:p w14:paraId="229F50C8" w14:textId="5387D436" w:rsidR="004D3404" w:rsidRDefault="004D3404">
          <w:pPr>
            <w:pStyle w:val="TOC2"/>
            <w:tabs>
              <w:tab w:val="left" w:pos="880"/>
            </w:tabs>
            <w:rPr>
              <w:rFonts w:eastAsiaTheme="minorEastAsia"/>
              <w:noProof/>
              <w:color w:val="auto"/>
              <w:sz w:val="22"/>
            </w:rPr>
          </w:pPr>
          <w:hyperlink w:anchor="_Toc68847322" w:history="1">
            <w:r w:rsidRPr="00752647">
              <w:rPr>
                <w:rStyle w:val="Hyperlink"/>
                <w:bCs/>
                <w:noProof/>
              </w:rPr>
              <w:t>9.</w:t>
            </w:r>
            <w:r>
              <w:rPr>
                <w:rFonts w:eastAsiaTheme="minorEastAsia"/>
                <w:noProof/>
                <w:color w:val="auto"/>
                <w:sz w:val="22"/>
              </w:rPr>
              <w:tab/>
            </w:r>
            <w:r w:rsidRPr="00752647">
              <w:rPr>
                <w:rStyle w:val="Hyperlink"/>
                <w:bCs/>
                <w:noProof/>
              </w:rPr>
              <w:t>Web Site map Design &amp; Planning</w:t>
            </w:r>
            <w:r>
              <w:rPr>
                <w:noProof/>
                <w:webHidden/>
              </w:rPr>
              <w:tab/>
            </w:r>
            <w:r>
              <w:rPr>
                <w:noProof/>
                <w:webHidden/>
              </w:rPr>
              <w:fldChar w:fldCharType="begin"/>
            </w:r>
            <w:r>
              <w:rPr>
                <w:noProof/>
                <w:webHidden/>
              </w:rPr>
              <w:instrText xml:space="preserve"> PAGEREF _Toc68847322 \h </w:instrText>
            </w:r>
            <w:r>
              <w:rPr>
                <w:noProof/>
                <w:webHidden/>
              </w:rPr>
            </w:r>
            <w:r>
              <w:rPr>
                <w:noProof/>
                <w:webHidden/>
              </w:rPr>
              <w:fldChar w:fldCharType="separate"/>
            </w:r>
            <w:r>
              <w:rPr>
                <w:noProof/>
                <w:webHidden/>
              </w:rPr>
              <w:t>18</w:t>
            </w:r>
            <w:r>
              <w:rPr>
                <w:noProof/>
                <w:webHidden/>
              </w:rPr>
              <w:fldChar w:fldCharType="end"/>
            </w:r>
          </w:hyperlink>
        </w:p>
        <w:p w14:paraId="54EABB15" w14:textId="63E97136" w:rsidR="004D3404" w:rsidRDefault="004D3404">
          <w:pPr>
            <w:pStyle w:val="TOC2"/>
            <w:tabs>
              <w:tab w:val="left" w:pos="1100"/>
            </w:tabs>
            <w:rPr>
              <w:rFonts w:eastAsiaTheme="minorEastAsia"/>
              <w:noProof/>
              <w:color w:val="auto"/>
              <w:sz w:val="22"/>
            </w:rPr>
          </w:pPr>
          <w:hyperlink w:anchor="_Toc68847323" w:history="1">
            <w:r w:rsidRPr="00752647">
              <w:rPr>
                <w:rStyle w:val="Hyperlink"/>
                <w:bCs/>
                <w:noProof/>
              </w:rPr>
              <w:t>10.</w:t>
            </w:r>
            <w:r>
              <w:rPr>
                <w:rFonts w:eastAsiaTheme="minorEastAsia"/>
                <w:noProof/>
                <w:color w:val="auto"/>
                <w:sz w:val="22"/>
              </w:rPr>
              <w:tab/>
            </w:r>
            <w:r w:rsidRPr="00752647">
              <w:rPr>
                <w:rStyle w:val="Hyperlink"/>
                <w:bCs/>
                <w:noProof/>
              </w:rPr>
              <w:t>Heat Map/mockup?</w:t>
            </w:r>
            <w:r>
              <w:rPr>
                <w:noProof/>
                <w:webHidden/>
              </w:rPr>
              <w:tab/>
            </w:r>
            <w:r>
              <w:rPr>
                <w:noProof/>
                <w:webHidden/>
              </w:rPr>
              <w:fldChar w:fldCharType="begin"/>
            </w:r>
            <w:r>
              <w:rPr>
                <w:noProof/>
                <w:webHidden/>
              </w:rPr>
              <w:instrText xml:space="preserve"> PAGEREF _Toc68847323 \h </w:instrText>
            </w:r>
            <w:r>
              <w:rPr>
                <w:noProof/>
                <w:webHidden/>
              </w:rPr>
            </w:r>
            <w:r>
              <w:rPr>
                <w:noProof/>
                <w:webHidden/>
              </w:rPr>
              <w:fldChar w:fldCharType="separate"/>
            </w:r>
            <w:r>
              <w:rPr>
                <w:noProof/>
                <w:webHidden/>
              </w:rPr>
              <w:t>20</w:t>
            </w:r>
            <w:r>
              <w:rPr>
                <w:noProof/>
                <w:webHidden/>
              </w:rPr>
              <w:fldChar w:fldCharType="end"/>
            </w:r>
          </w:hyperlink>
        </w:p>
        <w:p w14:paraId="4C17F7D5" w14:textId="308DBED1" w:rsidR="004D3404" w:rsidRDefault="004D3404">
          <w:pPr>
            <w:pStyle w:val="TOC1"/>
            <w:tabs>
              <w:tab w:val="left" w:pos="440"/>
              <w:tab w:val="right" w:leader="dot" w:pos="5030"/>
            </w:tabs>
            <w:rPr>
              <w:rFonts w:eastAsiaTheme="minorEastAsia"/>
              <w:noProof/>
              <w:color w:val="auto"/>
              <w:sz w:val="22"/>
            </w:rPr>
          </w:pPr>
          <w:hyperlink w:anchor="_Toc68847324" w:history="1">
            <w:r w:rsidRPr="00752647">
              <w:rPr>
                <w:rStyle w:val="Hyperlink"/>
                <w:noProof/>
              </w:rPr>
              <w:t>2.</w:t>
            </w:r>
            <w:r>
              <w:rPr>
                <w:rFonts w:eastAsiaTheme="minorEastAsia"/>
                <w:noProof/>
                <w:color w:val="auto"/>
                <w:sz w:val="22"/>
              </w:rPr>
              <w:tab/>
            </w:r>
            <w:r w:rsidRPr="00752647">
              <w:rPr>
                <w:rStyle w:val="Hyperlink"/>
                <w:bCs/>
                <w:noProof/>
              </w:rPr>
              <w:t>Project management</w:t>
            </w:r>
            <w:r>
              <w:rPr>
                <w:noProof/>
                <w:webHidden/>
              </w:rPr>
              <w:tab/>
            </w:r>
            <w:r>
              <w:rPr>
                <w:noProof/>
                <w:webHidden/>
              </w:rPr>
              <w:fldChar w:fldCharType="begin"/>
            </w:r>
            <w:r>
              <w:rPr>
                <w:noProof/>
                <w:webHidden/>
              </w:rPr>
              <w:instrText xml:space="preserve"> PAGEREF _Toc68847324 \h </w:instrText>
            </w:r>
            <w:r>
              <w:rPr>
                <w:noProof/>
                <w:webHidden/>
              </w:rPr>
            </w:r>
            <w:r>
              <w:rPr>
                <w:noProof/>
                <w:webHidden/>
              </w:rPr>
              <w:fldChar w:fldCharType="separate"/>
            </w:r>
            <w:r>
              <w:rPr>
                <w:noProof/>
                <w:webHidden/>
              </w:rPr>
              <w:t>21</w:t>
            </w:r>
            <w:r>
              <w:rPr>
                <w:noProof/>
                <w:webHidden/>
              </w:rPr>
              <w:fldChar w:fldCharType="end"/>
            </w:r>
          </w:hyperlink>
        </w:p>
        <w:p w14:paraId="2D7C231E" w14:textId="4E8B9319" w:rsidR="001E1E58" w:rsidRPr="00E237E8" w:rsidRDefault="001E1E58" w:rsidP="00974BF8">
          <w:pPr>
            <w:tabs>
              <w:tab w:val="left" w:pos="5670"/>
            </w:tabs>
            <w:ind w:left="5103"/>
          </w:pPr>
          <w:r w:rsidRPr="00E237E8">
            <w:rPr>
              <w:b/>
              <w:bCs/>
              <w:noProof/>
            </w:rPr>
            <w:fldChar w:fldCharType="end"/>
          </w:r>
        </w:p>
      </w:sdtContent>
    </w:sdt>
    <w:p w14:paraId="0E5BFAB0" w14:textId="77777777" w:rsidR="000A7626" w:rsidRPr="00E237E8" w:rsidRDefault="000A7626" w:rsidP="000A7626"/>
    <w:p w14:paraId="79ACF2AC" w14:textId="77777777" w:rsidR="000A7626" w:rsidRPr="00E237E8" w:rsidRDefault="000A7626" w:rsidP="000A7626">
      <w:pPr>
        <w:sectPr w:rsidR="000A7626" w:rsidRPr="00E237E8" w:rsidSect="00AC4859">
          <w:footerReference w:type="first" r:id="rId14"/>
          <w:pgSz w:w="12240" w:h="15840" w:code="1"/>
          <w:pgMar w:top="2160" w:right="1080" w:bottom="720" w:left="6120" w:header="432" w:footer="432" w:gutter="0"/>
          <w:pgNumType w:fmt="lowerRoman"/>
          <w:cols w:space="708"/>
          <w:titlePg/>
          <w:docGrid w:linePitch="360"/>
        </w:sectPr>
      </w:pPr>
    </w:p>
    <w:p w14:paraId="7AE6AE49" w14:textId="67EF3AB5" w:rsidR="001E1E58" w:rsidRDefault="00B44ED2" w:rsidP="0003123C">
      <w:pPr>
        <w:pStyle w:val="Heading1"/>
      </w:pPr>
      <w:bookmarkStart w:id="0" w:name="_Toc68847307"/>
      <w:r>
        <w:lastRenderedPageBreak/>
        <w:t>agenda</w:t>
      </w:r>
      <w:bookmarkEnd w:id="0"/>
    </w:p>
    <w:p w14:paraId="6825A24B" w14:textId="0A8C4989" w:rsidR="00595C95" w:rsidRDefault="00595C95" w:rsidP="00D60E07">
      <w:pPr>
        <w:pStyle w:val="Heading2"/>
        <w:numPr>
          <w:ilvl w:val="0"/>
          <w:numId w:val="9"/>
        </w:numPr>
      </w:pPr>
      <w:bookmarkStart w:id="1" w:name="_Toc68847308"/>
      <w:r>
        <w:t>Brief</w:t>
      </w:r>
      <w:bookmarkEnd w:id="1"/>
    </w:p>
    <w:p w14:paraId="42EDB215" w14:textId="2C83064B" w:rsidR="009948D6" w:rsidRDefault="00E51807" w:rsidP="004E2E48">
      <w:pPr>
        <w:jc w:val="center"/>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r w:rsidRPr="00E51807">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 xml:space="preserve">CINESOCIAL – </w:t>
      </w:r>
      <w:r w:rsidR="00E0453B">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Product Design</w:t>
      </w:r>
      <w:r w:rsidR="008B7559">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sidR="00E43682">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(UI/UX back-end)</w:t>
      </w:r>
      <w:r w:rsidRPr="00E51807">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Project</w:t>
      </w:r>
    </w:p>
    <w:p w14:paraId="6F1C74D3" w14:textId="58AA94BF" w:rsidR="00E51807" w:rsidRP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B0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Name:</w:t>
      </w:r>
    </w:p>
    <w:p w14:paraId="231956DA" w14:textId="26752AA9" w:rsidR="00ED3B02" w:rsidRPr="00ED3B02" w:rsidRDefault="00ED3B02" w:rsidP="00D60E07">
      <w:pPr>
        <w:pStyle w:val="ListParagraph"/>
        <w:numPr>
          <w:ilvl w:val="1"/>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Cs w:val="24"/>
        </w:rPr>
        <w:t>CINESOCIAL</w:t>
      </w:r>
    </w:p>
    <w:p w14:paraId="4FE7112E" w14:textId="4AD4D072" w:rsid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B0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Description:</w:t>
      </w:r>
    </w:p>
    <w:p w14:paraId="614D87DE" w14:textId="5AB34BE8" w:rsidR="00121E30" w:rsidRPr="00C3559D" w:rsidRDefault="00121E30" w:rsidP="00D60E07">
      <w:pPr>
        <w:pStyle w:val="ListParagraph"/>
        <w:numPr>
          <w:ilvl w:val="1"/>
          <w:numId w:val="13"/>
        </w:numPr>
        <w:rPr>
          <w:rFonts w:ascii="Arial" w:hAnsi="Arial" w:cs="Arial"/>
          <w:szCs w:val="24"/>
        </w:rPr>
      </w:pPr>
      <w:r w:rsidRPr="00C3559D">
        <w:rPr>
          <w:rFonts w:ascii="Arial" w:hAnsi="Arial" w:cs="Arial"/>
          <w:szCs w:val="24"/>
        </w:rPr>
        <w:t xml:space="preserve">A client </w:t>
      </w:r>
      <w:proofErr w:type="spellStart"/>
      <w:r w:rsidRPr="00C3559D">
        <w:rPr>
          <w:rFonts w:ascii="Arial" w:hAnsi="Arial" w:cs="Arial"/>
          <w:szCs w:val="24"/>
        </w:rPr>
        <w:t>whishes</w:t>
      </w:r>
      <w:proofErr w:type="spellEnd"/>
      <w:r w:rsidRPr="00C3559D">
        <w:rPr>
          <w:rFonts w:ascii="Arial" w:hAnsi="Arial" w:cs="Arial"/>
          <w:szCs w:val="24"/>
        </w:rPr>
        <w:t xml:space="preserve"> to develop and test a platform to enable online ticket booking system for cinemas, to host their own content on their own domain.</w:t>
      </w:r>
    </w:p>
    <w:p w14:paraId="13ACBCCE" w14:textId="22F682D0" w:rsid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B0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Who is this for?</w:t>
      </w:r>
    </w:p>
    <w:p w14:paraId="66053895" w14:textId="742A9953" w:rsidR="00C3559D" w:rsidRPr="001A2879" w:rsidRDefault="001A2879" w:rsidP="00D60E07">
      <w:pPr>
        <w:pStyle w:val="ListParagraph"/>
        <w:numPr>
          <w:ilvl w:val="1"/>
          <w:numId w:val="13"/>
        </w:numPr>
        <w:rPr>
          <w:rFonts w:ascii="Arial" w:hAnsi="Arial" w:cs="Arial"/>
          <w:szCs w:val="24"/>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Everyone – </w:t>
      </w:r>
      <w:r w:rsidRPr="001A2879">
        <w:rPr>
          <w:rFonts w:ascii="Arial" w:hAnsi="Arial" w:cs="Arial"/>
          <w:szCs w:val="24"/>
        </w:rPr>
        <w:t>this product is for everyone who wishes to learn about cinema or just entertain him/herself by buying premiere tickets to watch fast on demand movies</w:t>
      </w:r>
      <w:r>
        <w:rPr>
          <w:rFonts w:ascii="Arial" w:hAnsi="Arial" w:cs="Arial"/>
          <w:szCs w:val="24"/>
        </w:rPr>
        <w:t>.</w:t>
      </w:r>
    </w:p>
    <w:p w14:paraId="5474EE66" w14:textId="0A200013" w:rsid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 List (product requirements)</w:t>
      </w:r>
    </w:p>
    <w:p w14:paraId="08AF808B" w14:textId="0553271F" w:rsidR="00C45527" w:rsidRPr="001F4035" w:rsidRDefault="00B3575F" w:rsidP="00D60E07">
      <w:pPr>
        <w:pStyle w:val="ListParagraph"/>
        <w:numPr>
          <w:ilvl w:val="1"/>
          <w:numId w:val="13"/>
        </w:numPr>
        <w:rPr>
          <w:rFonts w:ascii="Arial" w:hAnsi="Arial" w:cs="Arial"/>
          <w:szCs w:val="24"/>
        </w:rPr>
      </w:pPr>
      <w:r w:rsidRPr="001F4035">
        <w:rPr>
          <w:rFonts w:ascii="Arial" w:hAnsi="Arial" w:cs="Arial"/>
          <w:szCs w:val="24"/>
        </w:rPr>
        <w:t>Easy onboarding</w:t>
      </w:r>
    </w:p>
    <w:p w14:paraId="62108CA7" w14:textId="46CDEA67" w:rsidR="00B3575F" w:rsidRPr="001F4035" w:rsidRDefault="00B3575F" w:rsidP="00D60E07">
      <w:pPr>
        <w:pStyle w:val="ListParagraph"/>
        <w:numPr>
          <w:ilvl w:val="1"/>
          <w:numId w:val="13"/>
        </w:numPr>
        <w:rPr>
          <w:rFonts w:ascii="Arial" w:hAnsi="Arial" w:cs="Arial"/>
          <w:szCs w:val="24"/>
        </w:rPr>
      </w:pPr>
      <w:r w:rsidRPr="001F4035">
        <w:rPr>
          <w:rFonts w:ascii="Arial" w:hAnsi="Arial" w:cs="Arial"/>
          <w:szCs w:val="24"/>
        </w:rPr>
        <w:t>Example | Pricing | login | Sign up</w:t>
      </w:r>
    </w:p>
    <w:p w14:paraId="64A63DB1" w14:textId="18A532FF" w:rsidR="00B3575F" w:rsidRPr="001F4035" w:rsidRDefault="00B3575F" w:rsidP="00D60E07">
      <w:pPr>
        <w:pStyle w:val="ListParagraph"/>
        <w:numPr>
          <w:ilvl w:val="1"/>
          <w:numId w:val="13"/>
        </w:numPr>
        <w:rPr>
          <w:rFonts w:ascii="Arial" w:hAnsi="Arial" w:cs="Arial"/>
          <w:szCs w:val="24"/>
        </w:rPr>
      </w:pPr>
      <w:r w:rsidRPr="001F4035">
        <w:rPr>
          <w:rFonts w:ascii="Arial" w:hAnsi="Arial" w:cs="Arial"/>
          <w:szCs w:val="24"/>
        </w:rPr>
        <w:t xml:space="preserve">No </w:t>
      </w:r>
      <w:r w:rsidR="001F4035" w:rsidRPr="001F4035">
        <w:rPr>
          <w:rFonts w:ascii="Arial" w:hAnsi="Arial" w:cs="Arial"/>
          <w:szCs w:val="24"/>
        </w:rPr>
        <w:t>monthly</w:t>
      </w:r>
      <w:r w:rsidRPr="001F4035">
        <w:rPr>
          <w:rFonts w:ascii="Arial" w:hAnsi="Arial" w:cs="Arial"/>
          <w:szCs w:val="24"/>
        </w:rPr>
        <w:t xml:space="preserve"> fees</w:t>
      </w:r>
    </w:p>
    <w:p w14:paraId="32C87670" w14:textId="7208F847" w:rsidR="00B3575F" w:rsidRPr="001F4035" w:rsidRDefault="00B3575F" w:rsidP="00D60E07">
      <w:pPr>
        <w:pStyle w:val="ListParagraph"/>
        <w:numPr>
          <w:ilvl w:val="1"/>
          <w:numId w:val="13"/>
        </w:numPr>
        <w:rPr>
          <w:rFonts w:ascii="Arial" w:hAnsi="Arial" w:cs="Arial"/>
          <w:szCs w:val="24"/>
        </w:rPr>
      </w:pPr>
      <w:r w:rsidRPr="001F4035">
        <w:rPr>
          <w:rFonts w:ascii="Arial" w:hAnsi="Arial" w:cs="Arial"/>
          <w:szCs w:val="24"/>
        </w:rPr>
        <w:t>Personalization screen</w:t>
      </w:r>
    </w:p>
    <w:p w14:paraId="5D29B22E" w14:textId="511872D3" w:rsidR="00B3575F" w:rsidRPr="001F4035" w:rsidRDefault="00B3575F" w:rsidP="00D60E07">
      <w:pPr>
        <w:pStyle w:val="ListParagraph"/>
        <w:numPr>
          <w:ilvl w:val="1"/>
          <w:numId w:val="13"/>
        </w:numPr>
        <w:rPr>
          <w:rFonts w:ascii="Arial" w:hAnsi="Arial" w:cs="Arial"/>
          <w:szCs w:val="24"/>
        </w:rPr>
      </w:pPr>
      <w:r w:rsidRPr="001F4035">
        <w:rPr>
          <w:rFonts w:ascii="Arial" w:hAnsi="Arial" w:cs="Arial"/>
          <w:szCs w:val="24"/>
        </w:rPr>
        <w:t>Ticket booking</w:t>
      </w:r>
    </w:p>
    <w:p w14:paraId="31F9EA96" w14:textId="7C9FC240" w:rsidR="00B3575F" w:rsidRPr="001F4035" w:rsidRDefault="00B3575F" w:rsidP="00D60E07">
      <w:pPr>
        <w:pStyle w:val="ListParagraph"/>
        <w:numPr>
          <w:ilvl w:val="1"/>
          <w:numId w:val="13"/>
        </w:numPr>
        <w:rPr>
          <w:rFonts w:ascii="Arial" w:hAnsi="Arial" w:cs="Arial"/>
          <w:szCs w:val="24"/>
        </w:rPr>
      </w:pPr>
      <w:r w:rsidRPr="001F4035">
        <w:rPr>
          <w:rFonts w:ascii="Arial" w:hAnsi="Arial" w:cs="Arial"/>
          <w:szCs w:val="24"/>
        </w:rPr>
        <w:t>Friend System like social media</w:t>
      </w:r>
    </w:p>
    <w:p w14:paraId="3CD74762" w14:textId="4FE30B58" w:rsid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Competitors &amp; Product Inspiration</w:t>
      </w:r>
    </w:p>
    <w:p w14:paraId="5437074F" w14:textId="00568425" w:rsidR="00C45527" w:rsidRPr="00502A61" w:rsidRDefault="00502A61" w:rsidP="00D60E07">
      <w:pPr>
        <w:pStyle w:val="ListParagraph"/>
        <w:numPr>
          <w:ilvl w:val="1"/>
          <w:numId w:val="13"/>
        </w:numPr>
        <w:rPr>
          <w:rFonts w:ascii="Arial" w:hAnsi="Arial" w:cs="Arial"/>
          <w:szCs w:val="24"/>
        </w:rPr>
      </w:pPr>
      <w:r w:rsidRPr="00502A61">
        <w:rPr>
          <w:rFonts w:ascii="Arial" w:hAnsi="Arial" w:cs="Arial"/>
          <w:szCs w:val="24"/>
        </w:rPr>
        <w:t>IMD</w:t>
      </w:r>
      <w:r>
        <w:rPr>
          <w:rFonts w:ascii="Arial" w:hAnsi="Arial" w:cs="Arial"/>
          <w:szCs w:val="24"/>
        </w:rPr>
        <w:t>b</w:t>
      </w:r>
    </w:p>
    <w:p w14:paraId="6DC9182A" w14:textId="616F1D1B" w:rsidR="00502A61" w:rsidRPr="00502A61" w:rsidRDefault="00502A61" w:rsidP="00D60E07">
      <w:pPr>
        <w:pStyle w:val="ListParagraph"/>
        <w:numPr>
          <w:ilvl w:val="1"/>
          <w:numId w:val="13"/>
        </w:numPr>
        <w:rPr>
          <w:rFonts w:ascii="Arial" w:hAnsi="Arial" w:cs="Arial"/>
          <w:szCs w:val="24"/>
        </w:rPr>
      </w:pPr>
      <w:r w:rsidRPr="00502A61">
        <w:rPr>
          <w:rFonts w:ascii="Arial" w:hAnsi="Arial" w:cs="Arial"/>
          <w:szCs w:val="24"/>
        </w:rPr>
        <w:t>Gamato</w:t>
      </w:r>
    </w:p>
    <w:p w14:paraId="46186A98" w14:textId="5E204175" w:rsid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Deliverables</w:t>
      </w:r>
    </w:p>
    <w:p w14:paraId="167C0497" w14:textId="4CF2A1B7" w:rsidR="00C45527" w:rsidRPr="004E2E48" w:rsidRDefault="004E2E48" w:rsidP="00D60E07">
      <w:pPr>
        <w:pStyle w:val="ListParagraph"/>
        <w:numPr>
          <w:ilvl w:val="1"/>
          <w:numId w:val="13"/>
        </w:numPr>
        <w:rPr>
          <w:rFonts w:ascii="Arial" w:hAnsi="Arial" w:cs="Arial"/>
          <w:szCs w:val="24"/>
        </w:rPr>
      </w:pPr>
      <w:r w:rsidRPr="004E2E48">
        <w:rPr>
          <w:rFonts w:ascii="Arial" w:hAnsi="Arial" w:cs="Arial"/>
          <w:szCs w:val="24"/>
        </w:rPr>
        <w:t>Wireframes for client approval</w:t>
      </w:r>
    </w:p>
    <w:p w14:paraId="1332B589" w14:textId="44A9224C" w:rsidR="004E2E48" w:rsidRPr="004E2E48" w:rsidRDefault="004E2E48" w:rsidP="00D60E07">
      <w:pPr>
        <w:pStyle w:val="ListParagraph"/>
        <w:numPr>
          <w:ilvl w:val="1"/>
          <w:numId w:val="13"/>
        </w:numPr>
        <w:rPr>
          <w:rFonts w:ascii="Arial" w:hAnsi="Arial" w:cs="Arial"/>
          <w:szCs w:val="24"/>
        </w:rPr>
      </w:pPr>
      <w:r w:rsidRPr="004E2E48">
        <w:rPr>
          <w:rFonts w:ascii="Arial" w:hAnsi="Arial" w:cs="Arial"/>
          <w:szCs w:val="24"/>
        </w:rPr>
        <w:t>High fidelity prototype of the product</w:t>
      </w:r>
    </w:p>
    <w:p w14:paraId="27958F82" w14:textId="21ED5E67" w:rsidR="004E2E48" w:rsidRPr="004E2E48" w:rsidRDefault="004E2E48" w:rsidP="00D60E07">
      <w:pPr>
        <w:pStyle w:val="ListParagraph"/>
        <w:numPr>
          <w:ilvl w:val="1"/>
          <w:numId w:val="13"/>
        </w:numPr>
        <w:rPr>
          <w:rFonts w:ascii="Arial" w:hAnsi="Arial" w:cs="Arial"/>
          <w:szCs w:val="24"/>
        </w:rPr>
      </w:pPr>
      <w:r w:rsidRPr="004E2E48">
        <w:rPr>
          <w:rFonts w:ascii="Arial" w:hAnsi="Arial" w:cs="Arial"/>
          <w:szCs w:val="24"/>
        </w:rPr>
        <w:t>User Testing</w:t>
      </w:r>
    </w:p>
    <w:p w14:paraId="2A4B56FB" w14:textId="36B7CEDA" w:rsidR="004E2E48" w:rsidRPr="004E2E48" w:rsidRDefault="004E2E48" w:rsidP="00D60E07">
      <w:pPr>
        <w:pStyle w:val="ListParagraph"/>
        <w:numPr>
          <w:ilvl w:val="1"/>
          <w:numId w:val="13"/>
        </w:numPr>
        <w:rPr>
          <w:rFonts w:ascii="Arial" w:hAnsi="Arial" w:cs="Arial"/>
          <w:szCs w:val="24"/>
        </w:rPr>
      </w:pPr>
      <w:r w:rsidRPr="004E2E48">
        <w:rPr>
          <w:rFonts w:ascii="Arial" w:hAnsi="Arial" w:cs="Arial"/>
          <w:szCs w:val="24"/>
        </w:rPr>
        <w:t>Usability Report</w:t>
      </w:r>
    </w:p>
    <w:p w14:paraId="0F1C2741" w14:textId="3C1671D3" w:rsidR="004E2E48" w:rsidRPr="004E2E48" w:rsidRDefault="004E2E48" w:rsidP="00D60E07">
      <w:pPr>
        <w:pStyle w:val="ListParagraph"/>
        <w:numPr>
          <w:ilvl w:val="1"/>
          <w:numId w:val="13"/>
        </w:numPr>
        <w:rPr>
          <w:rFonts w:ascii="Arial" w:hAnsi="Arial" w:cs="Arial"/>
          <w:szCs w:val="24"/>
        </w:rPr>
      </w:pPr>
      <w:r w:rsidRPr="004E2E48">
        <w:rPr>
          <w:rFonts w:ascii="Arial" w:hAnsi="Arial" w:cs="Arial"/>
          <w:szCs w:val="24"/>
        </w:rPr>
        <w:t>UI Assets for developers</w:t>
      </w:r>
    </w:p>
    <w:p w14:paraId="0E645C6D" w14:textId="2EC8DB97" w:rsid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w:t>
      </w:r>
    </w:p>
    <w:p w14:paraId="6A9CF550" w14:textId="6B33E448" w:rsidR="00C45527" w:rsidRPr="00570322" w:rsidRDefault="007818D1" w:rsidP="00D60E07">
      <w:pPr>
        <w:pStyle w:val="ListParagraph"/>
        <w:numPr>
          <w:ilvl w:val="1"/>
          <w:numId w:val="13"/>
        </w:numPr>
        <w:rPr>
          <w:rFonts w:ascii="Arial" w:hAnsi="Arial" w:cs="Arial"/>
          <w:szCs w:val="24"/>
        </w:rPr>
      </w:pPr>
      <w:r w:rsidRPr="00570322">
        <w:rPr>
          <w:rFonts w:ascii="Arial" w:hAnsi="Arial" w:cs="Arial"/>
          <w:szCs w:val="24"/>
        </w:rPr>
        <w:t>$4000 total with $93 p/hour for any additional work outside the brief</w:t>
      </w:r>
    </w:p>
    <w:p w14:paraId="40C99957" w14:textId="2D67C1D4" w:rsidR="007818D1" w:rsidRPr="00570322" w:rsidRDefault="007818D1" w:rsidP="00D60E07">
      <w:pPr>
        <w:pStyle w:val="ListParagraph"/>
        <w:numPr>
          <w:ilvl w:val="1"/>
          <w:numId w:val="13"/>
        </w:numPr>
        <w:rPr>
          <w:rFonts w:ascii="Arial" w:hAnsi="Arial" w:cs="Arial"/>
          <w:szCs w:val="24"/>
        </w:rPr>
      </w:pPr>
      <w:r w:rsidRPr="00570322">
        <w:rPr>
          <w:rFonts w:ascii="Arial" w:hAnsi="Arial" w:cs="Arial"/>
          <w:szCs w:val="24"/>
        </w:rPr>
        <w:t>50% payment required to begin work</w:t>
      </w:r>
    </w:p>
    <w:p w14:paraId="269AF66F" w14:textId="227BE684" w:rsid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Timeline/Deadline</w:t>
      </w:r>
    </w:p>
    <w:p w14:paraId="06471160" w14:textId="7F903390" w:rsidR="00C45527" w:rsidRPr="009011CB" w:rsidRDefault="009011CB" w:rsidP="00D60E07">
      <w:pPr>
        <w:pStyle w:val="ListParagraph"/>
        <w:numPr>
          <w:ilvl w:val="1"/>
          <w:numId w:val="13"/>
        </w:numPr>
        <w:rPr>
          <w:rFonts w:ascii="Arial" w:hAnsi="Arial" w:cs="Arial"/>
          <w:szCs w:val="24"/>
        </w:rPr>
      </w:pPr>
      <w:r w:rsidRPr="009011CB">
        <w:rPr>
          <w:rFonts w:ascii="Arial" w:hAnsi="Arial" w:cs="Arial"/>
          <w:szCs w:val="24"/>
        </w:rPr>
        <w:t>The duration is described below as subtasks</w:t>
      </w:r>
    </w:p>
    <w:p w14:paraId="77F254A2" w14:textId="77777777" w:rsidR="00ED3B02" w:rsidRPr="00ED3B02" w:rsidRDefault="00ED3B02" w:rsidP="00ED3B02">
      <w:pPr>
        <w:ind w:left="10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AC181B" w14:textId="77777777" w:rsidR="00595C95" w:rsidRPr="00595C95" w:rsidRDefault="00595C95" w:rsidP="00595C95"/>
    <w:p w14:paraId="79B53241" w14:textId="582BE849" w:rsidR="008E24FF" w:rsidRDefault="008E24FF" w:rsidP="00D60E07">
      <w:pPr>
        <w:pStyle w:val="Heading2"/>
        <w:numPr>
          <w:ilvl w:val="0"/>
          <w:numId w:val="9"/>
        </w:numPr>
        <w:rPr>
          <w:rFonts w:asciiTheme="minorHAnsi" w:hAnsiTheme="minorHAnsi"/>
        </w:rPr>
      </w:pPr>
      <w:bookmarkStart w:id="2" w:name="_Toc68847309"/>
      <w:r>
        <w:t>Description</w:t>
      </w:r>
      <w:r w:rsidR="00862CB2">
        <w:rPr>
          <w:rFonts w:asciiTheme="minorHAnsi" w:hAnsiTheme="minorHAnsi"/>
          <w:lang w:val="el-GR"/>
        </w:rPr>
        <w:t xml:space="preserve"> </w:t>
      </w:r>
      <w:r w:rsidR="00862CB2">
        <w:rPr>
          <w:rFonts w:asciiTheme="minorHAnsi" w:hAnsiTheme="minorHAnsi"/>
        </w:rPr>
        <w:t>Scope</w:t>
      </w:r>
      <w:bookmarkEnd w:id="2"/>
    </w:p>
    <w:p w14:paraId="277B1FB3" w14:textId="15610BC6" w:rsidR="00A20A08" w:rsidRPr="00A20A08" w:rsidRDefault="005C32BC" w:rsidP="00A20A08">
      <w:r w:rsidRPr="005C32BC">
        <w:rPr>
          <w:noProof/>
        </w:rPr>
        <w:drawing>
          <wp:inline distT="0" distB="0" distL="0" distR="0" wp14:anchorId="470D73E9" wp14:editId="328BAC82">
            <wp:extent cx="6400800" cy="4373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4373245"/>
                    </a:xfrm>
                    <a:prstGeom prst="rect">
                      <a:avLst/>
                    </a:prstGeom>
                  </pic:spPr>
                </pic:pic>
              </a:graphicData>
            </a:graphic>
          </wp:inline>
        </w:drawing>
      </w:r>
    </w:p>
    <w:p w14:paraId="7F2319BA" w14:textId="5AF85418" w:rsidR="007539F0" w:rsidRPr="00A20A08" w:rsidRDefault="00A20A08" w:rsidP="003002A5">
      <w:pPr>
        <w:jc w:val="center"/>
        <w:rPr>
          <w:vertAlign w:val="subscript"/>
        </w:rPr>
      </w:pPr>
      <w:r>
        <w:rPr>
          <w:vertAlign w:val="subscript"/>
        </w:rPr>
        <w:t>BPMN 2.0 Visual Process Representation of Description Below</w:t>
      </w:r>
      <w:r w:rsidR="00D84CC6">
        <w:rPr>
          <w:vertAlign w:val="subscript"/>
        </w:rPr>
        <w:t>(</w:t>
      </w:r>
      <w:r w:rsidR="00D84CC6" w:rsidRPr="00F913F5">
        <w:rPr>
          <w:b/>
          <w:bCs/>
          <w:vertAlign w:val="subscript"/>
        </w:rPr>
        <w:t>activity</w:t>
      </w:r>
      <w:r w:rsidR="004C5605">
        <w:rPr>
          <w:b/>
          <w:bCs/>
          <w:vertAlign w:val="subscript"/>
        </w:rPr>
        <w:t>-like</w:t>
      </w:r>
      <w:r w:rsidR="00D84CC6">
        <w:rPr>
          <w:vertAlign w:val="subscript"/>
        </w:rPr>
        <w:t>)</w:t>
      </w:r>
    </w:p>
    <w:p w14:paraId="1889BF0E" w14:textId="2F038FBE" w:rsidR="000944F4" w:rsidRPr="000944F4" w:rsidRDefault="000944F4" w:rsidP="000944F4">
      <w:pPr>
        <w:rPr>
          <w:rFonts w:ascii="Arial" w:hAnsi="Arial" w:cs="Arial"/>
          <w:szCs w:val="24"/>
        </w:rPr>
      </w:pPr>
      <w:r w:rsidRPr="000944F4">
        <w:rPr>
          <w:rFonts w:ascii="Arial" w:hAnsi="Arial" w:cs="Arial"/>
          <w:szCs w:val="24"/>
        </w:rPr>
        <w:t>The purpose of this document is to provide valid information for its members including Low level Design and High</w:t>
      </w:r>
      <w:r w:rsidR="002E7D41">
        <w:rPr>
          <w:rFonts w:ascii="Arial" w:hAnsi="Arial" w:cs="Arial"/>
          <w:szCs w:val="24"/>
        </w:rPr>
        <w:t>-</w:t>
      </w:r>
      <w:r w:rsidRPr="000944F4">
        <w:rPr>
          <w:rFonts w:ascii="Arial" w:hAnsi="Arial" w:cs="Arial"/>
          <w:szCs w:val="24"/>
        </w:rPr>
        <w:t>Level design in a concise application of the Business Cinema Content application.</w:t>
      </w:r>
    </w:p>
    <w:p w14:paraId="5C6DE128" w14:textId="3FAB44AD" w:rsidR="00AF3B35" w:rsidRDefault="000944F4" w:rsidP="000944F4">
      <w:pPr>
        <w:rPr>
          <w:rFonts w:ascii="Arial" w:hAnsi="Arial" w:cs="Arial"/>
          <w:szCs w:val="24"/>
        </w:rPr>
      </w:pPr>
      <w:r w:rsidRPr="000944F4">
        <w:rPr>
          <w:rFonts w:ascii="Arial" w:hAnsi="Arial" w:cs="Arial"/>
          <w:szCs w:val="24"/>
        </w:rPr>
        <w:t>The application will consist of front &amp; back</w:t>
      </w:r>
      <w:r w:rsidR="002E7D41">
        <w:rPr>
          <w:rFonts w:ascii="Arial" w:hAnsi="Arial" w:cs="Arial"/>
          <w:szCs w:val="24"/>
        </w:rPr>
        <w:t>-</w:t>
      </w:r>
      <w:r w:rsidRPr="000944F4">
        <w:rPr>
          <w:rFonts w:ascii="Arial" w:hAnsi="Arial" w:cs="Arial"/>
          <w:szCs w:val="24"/>
        </w:rPr>
        <w:t xml:space="preserve">end interfaces functionality. It will allow the guest user to see list cast actors, premiere trailers, opening hours, days and rooms by making online reservations on-click but will have VIP registered users who can make rating, comments, to have followers, </w:t>
      </w:r>
      <w:r w:rsidR="00641CDF">
        <w:rPr>
          <w:rFonts w:ascii="Arial" w:hAnsi="Arial" w:cs="Arial"/>
          <w:szCs w:val="24"/>
        </w:rPr>
        <w:t>e.g.,</w:t>
      </w:r>
      <w:r w:rsidRPr="000944F4">
        <w:rPr>
          <w:rFonts w:ascii="Arial" w:hAnsi="Arial" w:cs="Arial"/>
          <w:szCs w:val="24"/>
        </w:rPr>
        <w:t xml:space="preserve"> similar features of a social media limited mode &amp; cinema interactive. The application will be a subset of an information system that will interact with users and other database systems.</w:t>
      </w:r>
    </w:p>
    <w:p w14:paraId="530B633E" w14:textId="77777777" w:rsidR="00F02894" w:rsidRPr="000944F4" w:rsidRDefault="00F02894" w:rsidP="000944F4"/>
    <w:p w14:paraId="5122F4A3" w14:textId="77777777" w:rsidR="0003123C" w:rsidRDefault="00400FFF" w:rsidP="00D60E07">
      <w:pPr>
        <w:pStyle w:val="Heading2"/>
        <w:numPr>
          <w:ilvl w:val="0"/>
          <w:numId w:val="9"/>
        </w:numPr>
      </w:pPr>
      <w:bookmarkStart w:id="3" w:name="_Toc68847310"/>
      <w:r>
        <w:t>Financial Scope</w:t>
      </w:r>
      <w:bookmarkEnd w:id="3"/>
    </w:p>
    <w:p w14:paraId="12681F58" w14:textId="77777777" w:rsidR="00400FFF" w:rsidRDefault="00400FFF" w:rsidP="00400FFF"/>
    <w:p w14:paraId="7E2B57F9" w14:textId="45BDC228" w:rsidR="00400FFF" w:rsidRDefault="005E1DA2" w:rsidP="00400FFF">
      <w:r w:rsidRPr="005E1DA2">
        <w:t>The project will observe</w:t>
      </w:r>
      <w:r>
        <w:t xml:space="preserve"> </w:t>
      </w:r>
      <w:r w:rsidR="004D7787">
        <w:t>deadlines</w:t>
      </w:r>
      <w:r w:rsidR="004D7787" w:rsidRPr="000322B1">
        <w:t xml:space="preserve">, </w:t>
      </w:r>
      <w:r w:rsidR="004D7787">
        <w:t>Budget</w:t>
      </w:r>
      <w:r w:rsidR="00557D3F">
        <w:t xml:space="preserve">, </w:t>
      </w:r>
      <w:r w:rsidR="007353E2">
        <w:t xml:space="preserve">vision of </w:t>
      </w:r>
      <w:r w:rsidR="00557D3F">
        <w:t>stakeholders.</w:t>
      </w:r>
    </w:p>
    <w:p w14:paraId="0C96894F" w14:textId="5FBB4595" w:rsidR="007A2710" w:rsidRDefault="007A2710" w:rsidP="00D60E07">
      <w:pPr>
        <w:pStyle w:val="ListParagraph"/>
        <w:numPr>
          <w:ilvl w:val="0"/>
          <w:numId w:val="10"/>
        </w:numPr>
      </w:pPr>
      <w:r>
        <w:t>Investment decision</w:t>
      </w:r>
    </w:p>
    <w:p w14:paraId="2E695E24" w14:textId="29AA020D" w:rsidR="007A2710" w:rsidRDefault="007A2710" w:rsidP="00D60E07">
      <w:pPr>
        <w:pStyle w:val="ListParagraph"/>
        <w:numPr>
          <w:ilvl w:val="0"/>
          <w:numId w:val="10"/>
        </w:numPr>
      </w:pPr>
      <w:r>
        <w:t>Working Capital decision</w:t>
      </w:r>
    </w:p>
    <w:p w14:paraId="7A1D739A" w14:textId="299B8313" w:rsidR="007A2710" w:rsidRDefault="007A2710" w:rsidP="00D60E07">
      <w:pPr>
        <w:pStyle w:val="ListParagraph"/>
        <w:numPr>
          <w:ilvl w:val="0"/>
          <w:numId w:val="10"/>
        </w:numPr>
      </w:pPr>
      <w:r>
        <w:t>Financing decision</w:t>
      </w:r>
    </w:p>
    <w:p w14:paraId="4E003895" w14:textId="7FA5FCA5" w:rsidR="007A2710" w:rsidRDefault="007A2710" w:rsidP="00D60E07">
      <w:pPr>
        <w:pStyle w:val="ListParagraph"/>
        <w:numPr>
          <w:ilvl w:val="0"/>
          <w:numId w:val="10"/>
        </w:numPr>
      </w:pPr>
      <w:r>
        <w:t>Dividend decision</w:t>
      </w:r>
    </w:p>
    <w:p w14:paraId="1DDA35D0" w14:textId="295B8DA0" w:rsidR="007A2710" w:rsidRDefault="007A2710" w:rsidP="00D60E07">
      <w:pPr>
        <w:pStyle w:val="ListParagraph"/>
        <w:numPr>
          <w:ilvl w:val="0"/>
          <w:numId w:val="10"/>
        </w:numPr>
      </w:pPr>
      <w:r>
        <w:t>Ensures liquidity</w:t>
      </w:r>
    </w:p>
    <w:p w14:paraId="21BBF74B" w14:textId="67B3F2EC" w:rsidR="005D572B" w:rsidRDefault="007A2710" w:rsidP="00D60E07">
      <w:pPr>
        <w:pStyle w:val="ListParagraph"/>
        <w:numPr>
          <w:ilvl w:val="0"/>
          <w:numId w:val="10"/>
        </w:numPr>
      </w:pPr>
      <w:r>
        <w:t>Profit management</w:t>
      </w:r>
    </w:p>
    <w:p w14:paraId="4C6BF812" w14:textId="7D7B3E0B" w:rsidR="001469E5" w:rsidRDefault="001469E5" w:rsidP="00400FFF"/>
    <w:p w14:paraId="7C0824ED" w14:textId="5F7D9EE4" w:rsidR="00797D46" w:rsidRDefault="00797D46" w:rsidP="00400FFF"/>
    <w:p w14:paraId="71458856" w14:textId="138C4095" w:rsidR="00797D46" w:rsidRDefault="00797D46" w:rsidP="00400FFF"/>
    <w:p w14:paraId="069658FE" w14:textId="77777777" w:rsidR="00797D46" w:rsidRDefault="00797D46" w:rsidP="00400FFF"/>
    <w:p w14:paraId="328833D3" w14:textId="7D651D6F" w:rsidR="00777AF1" w:rsidRDefault="00777AF1" w:rsidP="00D60E07">
      <w:pPr>
        <w:pStyle w:val="Heading2"/>
        <w:numPr>
          <w:ilvl w:val="0"/>
          <w:numId w:val="9"/>
        </w:numPr>
      </w:pPr>
      <w:bookmarkStart w:id="4" w:name="_Toc68847311"/>
      <w:r>
        <w:t>Focused on Delivery</w:t>
      </w:r>
      <w:bookmarkEnd w:id="4"/>
    </w:p>
    <w:p w14:paraId="01FAC6F7" w14:textId="77777777" w:rsidR="00777AF1" w:rsidRPr="00777AF1" w:rsidRDefault="00777AF1" w:rsidP="00777AF1"/>
    <w:p w14:paraId="67E81C64" w14:textId="01D7ECC4" w:rsidR="00777AF1" w:rsidRPr="00B66B42" w:rsidRDefault="00FD7BAC" w:rsidP="00777AF1">
      <w:pPr>
        <w:spacing w:line="360" w:lineRule="auto"/>
        <w:ind w:right="41"/>
        <w:jc w:val="both"/>
        <w:rPr>
          <w:rFonts w:ascii="Arial" w:hAnsi="Arial" w:cs="Arial"/>
          <w:b/>
          <w:bCs/>
        </w:rPr>
      </w:pPr>
      <w:r w:rsidRPr="00B66B42">
        <w:rPr>
          <w:rFonts w:ascii="Arial" w:hAnsi="Arial" w:cs="Arial"/>
          <w:b/>
          <w:bCs/>
        </w:rPr>
        <w:t>Subtasks</w:t>
      </w:r>
      <w:r w:rsidR="00777AF1" w:rsidRPr="00B66B42">
        <w:rPr>
          <w:rFonts w:ascii="Arial" w:hAnsi="Arial" w:cs="Arial"/>
          <w:b/>
          <w:bCs/>
        </w:rPr>
        <w:t>/</w:t>
      </w:r>
      <w:r w:rsidRPr="00B66B42">
        <w:rPr>
          <w:rFonts w:ascii="Arial" w:hAnsi="Arial" w:cs="Arial"/>
          <w:b/>
          <w:bCs/>
        </w:rPr>
        <w:t>activities</w:t>
      </w:r>
      <w:r w:rsidR="00777AF1" w:rsidRPr="00B66B42">
        <w:rPr>
          <w:rFonts w:ascii="Arial" w:hAnsi="Arial" w:cs="Arial"/>
          <w:b/>
          <w:bCs/>
        </w:rPr>
        <w:t>.</w:t>
      </w:r>
    </w:p>
    <w:p w14:paraId="4E9607F0" w14:textId="70CC46A9" w:rsidR="00777AF1" w:rsidRPr="00777AF1" w:rsidRDefault="00777AF1" w:rsidP="00777AF1">
      <w:pPr>
        <w:spacing w:line="360" w:lineRule="auto"/>
        <w:ind w:right="41"/>
        <w:jc w:val="both"/>
        <w:rPr>
          <w:rFonts w:ascii="Arial" w:hAnsi="Arial" w:cs="Arial"/>
          <w:lang w:val="el-GR"/>
        </w:rPr>
      </w:pPr>
      <w:r w:rsidRPr="00777AF1">
        <w:rPr>
          <w:rFonts w:ascii="Arial" w:hAnsi="Arial" w:cs="Arial"/>
          <w:lang w:val="el-GR"/>
        </w:rPr>
        <w:t xml:space="preserve">1) </w:t>
      </w:r>
      <w:r w:rsidR="008A6FD1" w:rsidRPr="008A6FD1">
        <w:rPr>
          <w:rFonts w:ascii="Arial" w:hAnsi="Arial" w:cs="Arial"/>
          <w:lang w:val="el-GR"/>
        </w:rPr>
        <w:t>Requirements analysis</w:t>
      </w:r>
    </w:p>
    <w:p w14:paraId="6CBB5355" w14:textId="599F83B0" w:rsidR="00777AF1" w:rsidRPr="00777AF1" w:rsidRDefault="00777AF1" w:rsidP="00777AF1">
      <w:pPr>
        <w:spacing w:line="360" w:lineRule="auto"/>
        <w:ind w:right="41"/>
        <w:jc w:val="both"/>
        <w:rPr>
          <w:rFonts w:ascii="Arial" w:hAnsi="Arial" w:cs="Arial"/>
          <w:lang w:val="el-GR"/>
        </w:rPr>
      </w:pPr>
      <w:r w:rsidRPr="00777AF1">
        <w:rPr>
          <w:rFonts w:ascii="Arial" w:hAnsi="Arial" w:cs="Arial"/>
          <w:lang w:val="el-GR"/>
        </w:rPr>
        <w:t xml:space="preserve">2) </w:t>
      </w:r>
      <w:r w:rsidR="008A6FD1" w:rsidRPr="008A6FD1">
        <w:rPr>
          <w:rFonts w:ascii="Arial" w:hAnsi="Arial" w:cs="Arial"/>
          <w:lang w:val="el-GR"/>
        </w:rPr>
        <w:t>Database design</w:t>
      </w:r>
    </w:p>
    <w:p w14:paraId="6978D937" w14:textId="666F1DA1" w:rsidR="00777AF1" w:rsidRPr="00777AF1" w:rsidRDefault="00777AF1" w:rsidP="00777AF1">
      <w:pPr>
        <w:spacing w:line="360" w:lineRule="auto"/>
        <w:ind w:right="41"/>
        <w:jc w:val="both"/>
        <w:rPr>
          <w:rFonts w:ascii="Arial" w:hAnsi="Arial" w:cs="Arial"/>
          <w:lang w:val="el-GR"/>
        </w:rPr>
      </w:pPr>
      <w:r w:rsidRPr="00777AF1">
        <w:rPr>
          <w:rFonts w:ascii="Arial" w:hAnsi="Arial" w:cs="Arial"/>
          <w:lang w:val="el-GR"/>
        </w:rPr>
        <w:t xml:space="preserve">3) </w:t>
      </w:r>
      <w:r w:rsidR="008A6FD1" w:rsidRPr="008A6FD1">
        <w:rPr>
          <w:rFonts w:ascii="Arial" w:hAnsi="Arial" w:cs="Arial"/>
          <w:lang w:val="el-GR"/>
        </w:rPr>
        <w:t>Interface design</w:t>
      </w:r>
    </w:p>
    <w:p w14:paraId="5C31FE34" w14:textId="26209F8E" w:rsidR="00777AF1" w:rsidRPr="00777AF1" w:rsidRDefault="00777AF1" w:rsidP="00777AF1">
      <w:pPr>
        <w:spacing w:line="360" w:lineRule="auto"/>
        <w:ind w:right="41"/>
        <w:jc w:val="both"/>
        <w:rPr>
          <w:rFonts w:ascii="Arial" w:hAnsi="Arial" w:cs="Arial"/>
          <w:lang w:val="el-GR"/>
        </w:rPr>
      </w:pPr>
      <w:r w:rsidRPr="00777AF1">
        <w:rPr>
          <w:rFonts w:ascii="Arial" w:hAnsi="Arial" w:cs="Arial"/>
          <w:lang w:val="el-GR"/>
        </w:rPr>
        <w:t xml:space="preserve">4) </w:t>
      </w:r>
      <w:r w:rsidR="008A6FD1" w:rsidRPr="008A6FD1">
        <w:rPr>
          <w:rFonts w:ascii="Arial" w:hAnsi="Arial" w:cs="Arial"/>
          <w:lang w:val="el-GR"/>
        </w:rPr>
        <w:t>Database development and data entry</w:t>
      </w:r>
    </w:p>
    <w:p w14:paraId="7C66F640" w14:textId="42366E86" w:rsidR="00777AF1" w:rsidRPr="00A64A32" w:rsidRDefault="00777AF1" w:rsidP="00A64A32">
      <w:pPr>
        <w:spacing w:line="360" w:lineRule="auto"/>
        <w:ind w:right="41"/>
        <w:jc w:val="both"/>
        <w:rPr>
          <w:rFonts w:ascii="Arial" w:hAnsi="Arial" w:cs="Arial"/>
          <w:lang w:val="el-GR"/>
        </w:rPr>
      </w:pPr>
      <w:r w:rsidRPr="000322B1">
        <w:rPr>
          <w:rFonts w:ascii="Arial" w:hAnsi="Arial" w:cs="Arial"/>
          <w:lang w:val="el-GR"/>
        </w:rPr>
        <w:t xml:space="preserve">5) </w:t>
      </w:r>
      <w:r w:rsidR="008A6FD1" w:rsidRPr="008A6FD1">
        <w:rPr>
          <w:rFonts w:ascii="Arial" w:hAnsi="Arial" w:cs="Arial"/>
          <w:lang w:val="el-GR"/>
        </w:rPr>
        <w:t>Interface development</w:t>
      </w:r>
    </w:p>
    <w:p w14:paraId="1501E499" w14:textId="3501A4A9" w:rsidR="00777AF1" w:rsidRPr="00777AF1" w:rsidRDefault="00777AF1" w:rsidP="00A64A32">
      <w:pPr>
        <w:spacing w:line="360" w:lineRule="auto"/>
        <w:ind w:right="41"/>
        <w:jc w:val="both"/>
        <w:rPr>
          <w:rFonts w:ascii="Arial" w:hAnsi="Arial" w:cs="Arial"/>
          <w:lang w:val="el-GR"/>
        </w:rPr>
      </w:pPr>
      <w:r w:rsidRPr="00777AF1">
        <w:rPr>
          <w:rFonts w:ascii="Arial" w:hAnsi="Arial" w:cs="Arial"/>
          <w:lang w:val="el-GR"/>
        </w:rPr>
        <w:t xml:space="preserve">6) </w:t>
      </w:r>
      <w:r w:rsidR="008A6FD1" w:rsidRPr="008A6FD1">
        <w:rPr>
          <w:rFonts w:ascii="Arial" w:hAnsi="Arial" w:cs="Arial"/>
          <w:lang w:val="el-GR"/>
        </w:rPr>
        <w:t>System completion</w:t>
      </w:r>
    </w:p>
    <w:p w14:paraId="04AB7211" w14:textId="7A771B92" w:rsidR="00777AF1" w:rsidRPr="008A6FD1" w:rsidRDefault="00777AF1" w:rsidP="00A64A32">
      <w:pPr>
        <w:spacing w:line="360" w:lineRule="auto"/>
        <w:ind w:right="41"/>
        <w:jc w:val="both"/>
        <w:rPr>
          <w:rFonts w:ascii="Arial" w:hAnsi="Arial" w:cs="Arial"/>
        </w:rPr>
      </w:pPr>
      <w:r w:rsidRPr="008A6FD1">
        <w:rPr>
          <w:rFonts w:ascii="Arial" w:hAnsi="Arial" w:cs="Arial"/>
        </w:rPr>
        <w:t xml:space="preserve">7) </w:t>
      </w:r>
      <w:r w:rsidR="008A6FD1" w:rsidRPr="008A6FD1">
        <w:rPr>
          <w:rFonts w:ascii="Arial" w:hAnsi="Arial" w:cs="Arial"/>
        </w:rPr>
        <w:t>Application installation and control</w:t>
      </w:r>
      <w:r w:rsidR="00E64E0C">
        <w:rPr>
          <w:rFonts w:ascii="Arial" w:hAnsi="Arial" w:cs="Arial"/>
        </w:rPr>
        <w:t xml:space="preserve"> </w:t>
      </w:r>
      <w:r w:rsidR="008A6FD1">
        <w:rPr>
          <w:rFonts w:ascii="Arial" w:hAnsi="Arial" w:cs="Arial"/>
        </w:rPr>
        <w:t>(</w:t>
      </w:r>
      <w:r w:rsidR="00E64E0C">
        <w:rPr>
          <w:rFonts w:ascii="Arial" w:hAnsi="Arial" w:cs="Arial"/>
        </w:rPr>
        <w:t>integration</w:t>
      </w:r>
      <w:r w:rsidR="008A6FD1">
        <w:rPr>
          <w:rFonts w:ascii="Arial" w:hAnsi="Arial" w:cs="Arial"/>
        </w:rPr>
        <w:t>)</w:t>
      </w:r>
    </w:p>
    <w:p w14:paraId="4043974B" w14:textId="08BFD710" w:rsidR="00777AF1" w:rsidRPr="00A4105E" w:rsidRDefault="00777AF1" w:rsidP="00A64A32">
      <w:pPr>
        <w:spacing w:line="360" w:lineRule="auto"/>
        <w:ind w:right="41"/>
        <w:jc w:val="both"/>
        <w:rPr>
          <w:rFonts w:ascii="Arial" w:hAnsi="Arial" w:cs="Arial"/>
        </w:rPr>
      </w:pPr>
      <w:r w:rsidRPr="00E64E0C">
        <w:rPr>
          <w:rFonts w:ascii="Arial" w:hAnsi="Arial" w:cs="Arial"/>
        </w:rPr>
        <w:t xml:space="preserve">8) </w:t>
      </w:r>
      <w:r w:rsidR="00A4105E" w:rsidRPr="00E64E0C">
        <w:rPr>
          <w:rFonts w:ascii="Arial" w:hAnsi="Arial" w:cs="Arial"/>
        </w:rPr>
        <w:t>Training and acceptance</w:t>
      </w:r>
      <w:r w:rsidR="00A4105E">
        <w:rPr>
          <w:rFonts w:ascii="Arial" w:hAnsi="Arial" w:cs="Arial"/>
        </w:rPr>
        <w:t>/support</w:t>
      </w:r>
    </w:p>
    <w:p w14:paraId="20536739" w14:textId="77777777" w:rsidR="00BC13C9" w:rsidRPr="00E64E0C" w:rsidRDefault="00BC13C9" w:rsidP="00A64A32">
      <w:pPr>
        <w:spacing w:line="360" w:lineRule="auto"/>
        <w:ind w:right="41"/>
        <w:jc w:val="both"/>
        <w:rPr>
          <w:rFonts w:ascii="Arial" w:hAnsi="Arial" w:cs="Arial"/>
        </w:rPr>
      </w:pPr>
    </w:p>
    <w:p w14:paraId="793AA0AE" w14:textId="31C0D3F0" w:rsidR="00777AF1" w:rsidRPr="00E64E0C" w:rsidRDefault="005B256A" w:rsidP="00A64A32">
      <w:pPr>
        <w:spacing w:line="360" w:lineRule="auto"/>
        <w:ind w:right="41"/>
        <w:jc w:val="both"/>
        <w:rPr>
          <w:rFonts w:ascii="Arial" w:hAnsi="Arial" w:cs="Arial"/>
          <w:b/>
          <w:bCs/>
        </w:rPr>
      </w:pPr>
      <w:r w:rsidRPr="00E64E0C">
        <w:rPr>
          <w:rFonts w:ascii="Arial" w:hAnsi="Arial" w:cs="Arial"/>
          <w:b/>
          <w:bCs/>
        </w:rPr>
        <w:lastRenderedPageBreak/>
        <w:t>The duration of the subprojects is analyzed below</w:t>
      </w:r>
      <w:r w:rsidR="00777AF1" w:rsidRPr="00E64E0C">
        <w:rPr>
          <w:rFonts w:ascii="Arial" w:hAnsi="Arial" w:cs="Arial"/>
          <w:b/>
          <w:bCs/>
        </w:rPr>
        <w:t>:</w:t>
      </w:r>
    </w:p>
    <w:p w14:paraId="414DB0FF" w14:textId="72D71287" w:rsidR="00777AF1" w:rsidRPr="0055713B" w:rsidRDefault="0055713B" w:rsidP="00A64A32">
      <w:pPr>
        <w:spacing w:line="360" w:lineRule="auto"/>
        <w:ind w:right="41"/>
        <w:jc w:val="both"/>
        <w:rPr>
          <w:rFonts w:ascii="Arial" w:hAnsi="Arial" w:cs="Arial"/>
        </w:rPr>
      </w:pPr>
      <w:r>
        <w:rPr>
          <w:rFonts w:ascii="Arial" w:hAnsi="Arial" w:cs="Arial"/>
        </w:rPr>
        <w:t>subtask</w:t>
      </w:r>
      <w:r w:rsidR="00777AF1" w:rsidRPr="0055713B">
        <w:rPr>
          <w:rFonts w:ascii="Arial" w:hAnsi="Arial" w:cs="Arial"/>
        </w:rPr>
        <w:t xml:space="preserve"> 1:  1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5C8C09C4" w14:textId="3FEEB5A9" w:rsidR="00777AF1" w:rsidRPr="0055713B" w:rsidRDefault="0055713B" w:rsidP="00A64A32">
      <w:pPr>
        <w:spacing w:line="360" w:lineRule="auto"/>
        <w:ind w:right="41"/>
        <w:jc w:val="both"/>
        <w:rPr>
          <w:rFonts w:ascii="Arial" w:hAnsi="Arial" w:cs="Arial"/>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2: 1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035F89F6" w14:textId="43BBEE89" w:rsidR="00777AF1" w:rsidRPr="0055713B" w:rsidRDefault="0055713B" w:rsidP="00A64A32">
      <w:pPr>
        <w:spacing w:line="360" w:lineRule="auto"/>
        <w:ind w:right="41"/>
        <w:jc w:val="both"/>
        <w:rPr>
          <w:rFonts w:ascii="Arial" w:hAnsi="Arial" w:cs="Arial"/>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3: 0,5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033C491C" w14:textId="1BBAC4F4" w:rsidR="00777AF1" w:rsidRPr="0055713B" w:rsidRDefault="0055713B" w:rsidP="00A64A32">
      <w:pPr>
        <w:spacing w:line="360" w:lineRule="auto"/>
        <w:ind w:right="41"/>
        <w:jc w:val="both"/>
        <w:rPr>
          <w:rFonts w:ascii="Arial" w:hAnsi="Arial" w:cs="Arial"/>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4: 3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3ACD6720" w14:textId="67228D8B" w:rsidR="00777AF1" w:rsidRPr="0055713B" w:rsidRDefault="0055713B" w:rsidP="00A64A32">
      <w:pPr>
        <w:spacing w:line="360" w:lineRule="auto"/>
        <w:ind w:right="41"/>
        <w:jc w:val="both"/>
        <w:rPr>
          <w:rFonts w:ascii="Arial" w:hAnsi="Arial" w:cs="Arial"/>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5: 2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74FA1A0E" w14:textId="339D0396" w:rsidR="00777AF1" w:rsidRPr="0055713B" w:rsidRDefault="0055713B" w:rsidP="00A64A32">
      <w:pPr>
        <w:spacing w:line="360" w:lineRule="auto"/>
        <w:ind w:right="41"/>
        <w:jc w:val="both"/>
        <w:rPr>
          <w:rFonts w:ascii="Arial" w:hAnsi="Arial" w:cs="Arial"/>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6: 1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39C67D5A" w14:textId="299F4F29" w:rsidR="00777AF1" w:rsidRPr="0055713B" w:rsidRDefault="0055713B" w:rsidP="00A64A32">
      <w:pPr>
        <w:spacing w:line="360" w:lineRule="auto"/>
        <w:ind w:right="41"/>
        <w:jc w:val="both"/>
        <w:rPr>
          <w:rFonts w:ascii="Arial" w:hAnsi="Arial" w:cs="Arial"/>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7: 1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0AF96904" w14:textId="5FAC9E2D" w:rsidR="002D6FD7" w:rsidRPr="0055713B" w:rsidRDefault="0055713B" w:rsidP="00A64A32">
      <w:pPr>
        <w:spacing w:line="360" w:lineRule="auto"/>
        <w:ind w:right="41"/>
        <w:jc w:val="both"/>
        <w:rPr>
          <w:rFonts w:ascii="Arial" w:hAnsi="Arial" w:cs="Arial"/>
          <w:sz w:val="16"/>
          <w:szCs w:val="16"/>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8: 0,5 </w:t>
      </w:r>
      <w:r>
        <w:rPr>
          <w:rFonts w:ascii="Arial" w:hAnsi="Arial" w:cs="Arial"/>
        </w:rPr>
        <w:t>month/s</w:t>
      </w:r>
      <w:r w:rsidR="006955FF" w:rsidRPr="0055713B">
        <w:rPr>
          <w:rFonts w:ascii="Arial" w:hAnsi="Arial" w:cs="Arial"/>
        </w:rPr>
        <w:t xml:space="preserve"> (</w:t>
      </w:r>
      <w:r w:rsidR="006955FF">
        <w:rPr>
          <w:rFonts w:ascii="Arial" w:hAnsi="Arial" w:cs="Arial"/>
        </w:rPr>
        <w:t>sprint</w:t>
      </w:r>
      <w:r w:rsidR="00393C9F">
        <w:rPr>
          <w:rFonts w:ascii="Arial" w:hAnsi="Arial" w:cs="Arial"/>
        </w:rPr>
        <w:t>s</w:t>
      </w:r>
      <w:r w:rsidR="006955FF" w:rsidRPr="0055713B">
        <w:rPr>
          <w:rFonts w:ascii="Arial" w:hAnsi="Arial" w:cs="Arial"/>
        </w:rPr>
        <w:t>)</w:t>
      </w:r>
    </w:p>
    <w:p w14:paraId="04563804" w14:textId="77777777" w:rsidR="00DA718E" w:rsidRDefault="005958C5" w:rsidP="00DA718E">
      <w:pPr>
        <w:spacing w:line="360" w:lineRule="auto"/>
        <w:ind w:left="-284" w:right="41"/>
        <w:jc w:val="center"/>
        <w:rPr>
          <w:rFonts w:ascii="Arial" w:hAnsi="Arial" w:cs="Arial"/>
          <w:sz w:val="18"/>
          <w:szCs w:val="18"/>
        </w:rPr>
      </w:pPr>
      <w:r w:rsidRPr="005958C5">
        <w:rPr>
          <w:rFonts w:ascii="Arial" w:hAnsi="Arial" w:cs="Arial"/>
          <w:noProof/>
        </w:rPr>
        <w:drawing>
          <wp:inline distT="0" distB="0" distL="0" distR="0" wp14:anchorId="174B6CEB" wp14:editId="127AC40E">
            <wp:extent cx="5172075" cy="312582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2075" cy="3125822"/>
                    </a:xfrm>
                    <a:prstGeom prst="rect">
                      <a:avLst/>
                    </a:prstGeom>
                  </pic:spPr>
                </pic:pic>
              </a:graphicData>
            </a:graphic>
          </wp:inline>
        </w:drawing>
      </w:r>
    </w:p>
    <w:p w14:paraId="535D9792" w14:textId="1443B3D2" w:rsidR="004A5720" w:rsidRPr="002D6FD7" w:rsidRDefault="009E3F31" w:rsidP="00B152B5">
      <w:pPr>
        <w:spacing w:line="360" w:lineRule="auto"/>
        <w:ind w:left="-284" w:right="41"/>
        <w:jc w:val="center"/>
        <w:rPr>
          <w:rFonts w:ascii="Arial" w:hAnsi="Arial" w:cs="Arial"/>
          <w:sz w:val="18"/>
          <w:szCs w:val="18"/>
        </w:rPr>
      </w:pPr>
      <w:r>
        <w:rPr>
          <w:rFonts w:ascii="Arial" w:hAnsi="Arial" w:cs="Arial"/>
          <w:sz w:val="18"/>
          <w:szCs w:val="18"/>
        </w:rPr>
        <w:t>Estimated</w:t>
      </w:r>
      <w:r w:rsidR="002D6FD7">
        <w:rPr>
          <w:rFonts w:ascii="Arial" w:hAnsi="Arial" w:cs="Arial"/>
          <w:sz w:val="18"/>
          <w:szCs w:val="18"/>
        </w:rPr>
        <w:t xml:space="preserve"> final plan</w:t>
      </w:r>
    </w:p>
    <w:p w14:paraId="17B6E1E2" w14:textId="30A4745D" w:rsidR="005C2DBF" w:rsidRDefault="005C2DBF" w:rsidP="00777AF1">
      <w:pPr>
        <w:spacing w:line="360" w:lineRule="auto"/>
        <w:ind w:left="-284" w:right="41"/>
        <w:jc w:val="both"/>
        <w:rPr>
          <w:rFonts w:ascii="Arial" w:hAnsi="Arial" w:cs="Arial"/>
        </w:rPr>
      </w:pPr>
    </w:p>
    <w:p w14:paraId="3010D25A" w14:textId="106293E0" w:rsidR="009011CB" w:rsidRDefault="009011CB" w:rsidP="00777AF1">
      <w:pPr>
        <w:spacing w:line="360" w:lineRule="auto"/>
        <w:ind w:left="-284" w:right="41"/>
        <w:jc w:val="both"/>
        <w:rPr>
          <w:rFonts w:ascii="Arial" w:hAnsi="Arial" w:cs="Arial"/>
        </w:rPr>
      </w:pPr>
    </w:p>
    <w:p w14:paraId="30CFAF4C" w14:textId="77777777" w:rsidR="009011CB" w:rsidRPr="001B32B6" w:rsidRDefault="009011CB" w:rsidP="00777AF1">
      <w:pPr>
        <w:spacing w:line="360" w:lineRule="auto"/>
        <w:ind w:left="-284" w:right="41"/>
        <w:jc w:val="both"/>
        <w:rPr>
          <w:rFonts w:ascii="Arial" w:hAnsi="Arial" w:cs="Arial"/>
        </w:rPr>
      </w:pPr>
    </w:p>
    <w:p w14:paraId="18F848D8" w14:textId="030EB2E2" w:rsidR="00FD123F" w:rsidRDefault="00FD123F" w:rsidP="00D60E07">
      <w:pPr>
        <w:pStyle w:val="Heading2"/>
        <w:numPr>
          <w:ilvl w:val="0"/>
          <w:numId w:val="9"/>
        </w:numPr>
      </w:pPr>
      <w:bookmarkStart w:id="5" w:name="_Toc68847312"/>
      <w:r>
        <w:lastRenderedPageBreak/>
        <w:t>Project Execution</w:t>
      </w:r>
      <w:bookmarkEnd w:id="5"/>
    </w:p>
    <w:p w14:paraId="0A54640D" w14:textId="77777777" w:rsidR="00FD123F" w:rsidRPr="00FD123F" w:rsidRDefault="00FD123F" w:rsidP="00FD123F"/>
    <w:p w14:paraId="49921DDA" w14:textId="401C5935" w:rsidR="00777AF1" w:rsidRPr="00FD123F" w:rsidRDefault="005647E1" w:rsidP="00777AF1">
      <w:r w:rsidRPr="005647E1">
        <w:t>Approaches available</w:t>
      </w:r>
      <w:r w:rsidR="00FD123F" w:rsidRPr="00E737B8">
        <w:t>:</w:t>
      </w:r>
      <w:r w:rsidR="00FD123F">
        <w:t xml:space="preserve"> procedural/waterfall, agile, </w:t>
      </w:r>
      <w:r w:rsidR="00E737B8">
        <w:t>D</w:t>
      </w:r>
      <w:r w:rsidR="00FD123F">
        <w:t>ev</w:t>
      </w:r>
      <w:r w:rsidR="00462A24">
        <w:t xml:space="preserve"> </w:t>
      </w:r>
      <w:r w:rsidR="00FD123F">
        <w:t>ops</w:t>
      </w:r>
    </w:p>
    <w:p w14:paraId="6843C2DC" w14:textId="08017E47" w:rsidR="00362050" w:rsidRDefault="005647E1" w:rsidP="00777AF1">
      <w:r w:rsidRPr="005647E1">
        <w:t>A base of staff specialization and available infrastructure is selected</w:t>
      </w:r>
      <w:r w:rsidR="00FD123F" w:rsidRPr="00A916FE">
        <w:t xml:space="preserve"> </w:t>
      </w:r>
      <w:r w:rsidR="00FD123F">
        <w:t>agile</w:t>
      </w:r>
      <w:r w:rsidR="00FD123F" w:rsidRPr="00A916FE">
        <w:t xml:space="preserve"> </w:t>
      </w:r>
      <w:r w:rsidR="00FD123F">
        <w:t>scrum</w:t>
      </w:r>
      <w:r w:rsidR="00FD123F" w:rsidRPr="00A916FE">
        <w:t xml:space="preserve"> </w:t>
      </w:r>
      <w:r w:rsidR="00FD123F">
        <w:t>team</w:t>
      </w:r>
      <w:r w:rsidR="00FD123F" w:rsidRPr="00A916FE">
        <w:t xml:space="preserve"> </w:t>
      </w:r>
      <w:r w:rsidR="00FD123F">
        <w:t>approach</w:t>
      </w:r>
      <w:r w:rsidR="00AA40B1" w:rsidRPr="00A916FE">
        <w:t>.</w:t>
      </w:r>
      <w:r>
        <w:t xml:space="preserve"> </w:t>
      </w:r>
      <w:r w:rsidR="00966355" w:rsidRPr="00966355">
        <w:t>The main course recording and</w:t>
      </w:r>
      <w:r w:rsidR="00966355">
        <w:t xml:space="preserve"> </w:t>
      </w:r>
      <w:r w:rsidR="00A916FE">
        <w:t>management</w:t>
      </w:r>
      <w:r w:rsidR="00A916FE" w:rsidRPr="00A916FE">
        <w:t xml:space="preserve"> </w:t>
      </w:r>
      <w:r w:rsidR="00966355" w:rsidRPr="00966355">
        <w:t>will become a means of</w:t>
      </w:r>
      <w:r w:rsidR="00966355">
        <w:t xml:space="preserve"> </w:t>
      </w:r>
      <w:r w:rsidR="00A916FE">
        <w:t>collaboration</w:t>
      </w:r>
      <w:r w:rsidR="00A916FE" w:rsidRPr="00A916FE">
        <w:t xml:space="preserve"> &amp; </w:t>
      </w:r>
      <w:r w:rsidR="00A916FE">
        <w:t>agile</w:t>
      </w:r>
      <w:r w:rsidR="00A916FE" w:rsidRPr="00A916FE">
        <w:t xml:space="preserve"> </w:t>
      </w:r>
      <w:r w:rsidR="00A916FE">
        <w:t xml:space="preserve">platform JIRA </w:t>
      </w:r>
      <w:r w:rsidR="00966355" w:rsidRPr="001A7E75">
        <w:t>with tracking and problem recording system</w:t>
      </w:r>
      <w:r w:rsidR="00A916FE" w:rsidRPr="00A916FE">
        <w:t>/</w:t>
      </w:r>
      <w:r w:rsidR="00A916FE">
        <w:t>tickets</w:t>
      </w:r>
      <w:r w:rsidR="00A916FE" w:rsidRPr="00A916FE">
        <w:t xml:space="preserve"> </w:t>
      </w:r>
      <w:r w:rsidR="00A916FE">
        <w:t>source &amp; version control DVCS GIT.</w:t>
      </w:r>
      <w:r w:rsidR="00A916FE" w:rsidRPr="00A916FE">
        <w:t xml:space="preserve"> </w:t>
      </w:r>
    </w:p>
    <w:p w14:paraId="048795F5" w14:textId="7D481A16" w:rsidR="00A27009" w:rsidRPr="00DB7309" w:rsidRDefault="00A27009" w:rsidP="00777AF1">
      <w:pPr>
        <w:rPr>
          <w:b/>
          <w:bCs/>
        </w:rPr>
      </w:pPr>
      <w:r w:rsidRPr="00526B16">
        <w:rPr>
          <w:b/>
          <w:bCs/>
        </w:rPr>
        <w:t>Product</w:t>
      </w:r>
      <w:r w:rsidRPr="00DB7309">
        <w:rPr>
          <w:b/>
          <w:bCs/>
        </w:rPr>
        <w:t xml:space="preserve"> </w:t>
      </w:r>
      <w:r w:rsidRPr="00526B16">
        <w:rPr>
          <w:b/>
          <w:bCs/>
        </w:rPr>
        <w:t>BACKLOG</w:t>
      </w:r>
    </w:p>
    <w:p w14:paraId="3521B5CC" w14:textId="594C90B6" w:rsidR="00584EDD" w:rsidRPr="001A7E75" w:rsidRDefault="001A7E75" w:rsidP="00777AF1">
      <w:pPr>
        <w:rPr>
          <w:u w:val="single"/>
        </w:rPr>
      </w:pPr>
      <w:r w:rsidRPr="001A7E75">
        <w:t xml:space="preserve">Below is an initial </w:t>
      </w:r>
      <w:r w:rsidRPr="001A7E75">
        <w:rPr>
          <w:u w:val="single"/>
        </w:rPr>
        <w:t>estimate</w:t>
      </w:r>
      <w:r w:rsidRPr="001A7E75">
        <w:t xml:space="preserve"> which will change dynamically (updated / passage of time) with more information </w:t>
      </w:r>
      <w:r w:rsidRPr="001A7E75">
        <w:rPr>
          <w:u w:val="single"/>
        </w:rPr>
        <w:t>as the priorities will change as well as the requirements of the project may change.</w:t>
      </w:r>
    </w:p>
    <w:p w14:paraId="1183D15B" w14:textId="77777777" w:rsidR="00584EDD" w:rsidRPr="001A7E75" w:rsidRDefault="00584EDD" w:rsidP="00777AF1"/>
    <w:p w14:paraId="0A143B93" w14:textId="77777777" w:rsidR="00484D63" w:rsidRDefault="00806625" w:rsidP="005C28CC">
      <w:pPr>
        <w:rPr>
          <w:lang w:val="el-GR"/>
        </w:rPr>
      </w:pPr>
      <w:r w:rsidRPr="000722B6">
        <w:rPr>
          <w:noProof/>
          <w:lang w:val="el-GR"/>
        </w:rPr>
        <w:drawing>
          <wp:inline distT="0" distB="0" distL="0" distR="0" wp14:anchorId="4100F60C" wp14:editId="5CEC02B3">
            <wp:extent cx="4772691" cy="3115110"/>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2691" cy="3115110"/>
                    </a:xfrm>
                    <a:prstGeom prst="rect">
                      <a:avLst/>
                    </a:prstGeom>
                  </pic:spPr>
                </pic:pic>
              </a:graphicData>
            </a:graphic>
          </wp:inline>
        </w:drawing>
      </w:r>
    </w:p>
    <w:p w14:paraId="358ED719" w14:textId="3C6C2080" w:rsidR="004A300E" w:rsidRPr="004A300E" w:rsidRDefault="004A300E" w:rsidP="005C28CC">
      <w:r>
        <w:t>*from the above section Agenda everything is abstracted including the Gantt and Product backlog these are not in any means any close to actual requirements but a close generalized estimate of what to be expected. Latter will be introduced actual implementations in this document.</w:t>
      </w:r>
    </w:p>
    <w:p w14:paraId="3D827CC7" w14:textId="77777777" w:rsidR="00C43DA5" w:rsidRDefault="00C43DA5" w:rsidP="00777AF1"/>
    <w:p w14:paraId="0E52EAD2" w14:textId="19255512" w:rsidR="006F3B05" w:rsidRPr="007E3391" w:rsidRDefault="006F3B05" w:rsidP="00777AF1">
      <w:pPr>
        <w:sectPr w:rsidR="006F3B05" w:rsidRPr="007E3391" w:rsidSect="00AC4859">
          <w:headerReference w:type="default" r:id="rId18"/>
          <w:footerReference w:type="default" r:id="rId19"/>
          <w:headerReference w:type="first" r:id="rId20"/>
          <w:footerReference w:type="first" r:id="rId21"/>
          <w:pgSz w:w="12240" w:h="15840" w:code="1"/>
          <w:pgMar w:top="2160" w:right="1080" w:bottom="720" w:left="1080" w:header="648" w:footer="432" w:gutter="0"/>
          <w:cols w:space="708"/>
          <w:docGrid w:linePitch="360"/>
        </w:sectPr>
      </w:pPr>
    </w:p>
    <w:p w14:paraId="1E07370F" w14:textId="7BBA20D5" w:rsidR="0003123C" w:rsidRPr="00E237E8" w:rsidRDefault="00205D57" w:rsidP="00D60E07">
      <w:pPr>
        <w:pStyle w:val="Heading1"/>
        <w:numPr>
          <w:ilvl w:val="0"/>
          <w:numId w:val="2"/>
        </w:numPr>
        <w:tabs>
          <w:tab w:val="left" w:pos="284"/>
        </w:tabs>
        <w:ind w:left="0" w:firstLine="0"/>
      </w:pPr>
      <w:bookmarkStart w:id="6" w:name="_Toc68847313"/>
      <w:r>
        <w:lastRenderedPageBreak/>
        <w:t>DESIGN</w:t>
      </w:r>
      <w:bookmarkEnd w:id="6"/>
    </w:p>
    <w:p w14:paraId="18D1ED46" w14:textId="680E5A6C" w:rsidR="00595C95" w:rsidRDefault="00595C95" w:rsidP="00D60E07">
      <w:pPr>
        <w:pStyle w:val="Heading2"/>
        <w:numPr>
          <w:ilvl w:val="0"/>
          <w:numId w:val="11"/>
        </w:numPr>
        <w:rPr>
          <w:rStyle w:val="Strong"/>
        </w:rPr>
      </w:pPr>
      <w:bookmarkStart w:id="7" w:name="_Toc68847314"/>
      <w:r>
        <w:rPr>
          <w:rStyle w:val="Strong"/>
        </w:rPr>
        <w:t>PERSONA</w:t>
      </w:r>
      <w:bookmarkEnd w:id="7"/>
    </w:p>
    <w:p w14:paraId="50AC7EF2" w14:textId="25F87C98" w:rsidR="00BA31C4" w:rsidRDefault="00FD3ABF" w:rsidP="00BA31C4">
      <w:r>
        <w:rPr>
          <w:noProof/>
        </w:rPr>
        <w:drawing>
          <wp:inline distT="0" distB="0" distL="0" distR="0" wp14:anchorId="6B65B625" wp14:editId="68B82AA8">
            <wp:extent cx="6400800" cy="4233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4233545"/>
                    </a:xfrm>
                    <a:prstGeom prst="rect">
                      <a:avLst/>
                    </a:prstGeom>
                    <a:noFill/>
                    <a:ln>
                      <a:noFill/>
                    </a:ln>
                  </pic:spPr>
                </pic:pic>
              </a:graphicData>
            </a:graphic>
          </wp:inline>
        </w:drawing>
      </w:r>
    </w:p>
    <w:p w14:paraId="48D0A112" w14:textId="1B3CE19D" w:rsidR="00FD3ABF" w:rsidRDefault="00C43548" w:rsidP="00BA31C4">
      <w:r>
        <w:t>The project will expand as what NIKI wants.</w:t>
      </w:r>
    </w:p>
    <w:p w14:paraId="04D444BE" w14:textId="5E5DD0C3" w:rsidR="002C2E6B" w:rsidRDefault="002C2E6B" w:rsidP="00BA31C4"/>
    <w:p w14:paraId="501EBB54" w14:textId="46057456" w:rsidR="002C2E6B" w:rsidRDefault="002C2E6B" w:rsidP="00BA31C4"/>
    <w:p w14:paraId="5A4CD385" w14:textId="505B6BB5" w:rsidR="002C2E6B" w:rsidRDefault="002C2E6B" w:rsidP="00BA31C4"/>
    <w:p w14:paraId="5E3FE927" w14:textId="54E0544F" w:rsidR="002C2E6B" w:rsidRDefault="002C2E6B" w:rsidP="00BA31C4"/>
    <w:p w14:paraId="3D0F3E0E" w14:textId="0CCC7362" w:rsidR="002C2E6B" w:rsidRDefault="002C2E6B" w:rsidP="00BA31C4"/>
    <w:p w14:paraId="1A733758" w14:textId="511EDC0C" w:rsidR="002C2E6B" w:rsidRDefault="002C2E6B" w:rsidP="00BA31C4"/>
    <w:p w14:paraId="27EC913A" w14:textId="77777777" w:rsidR="002C2E6B" w:rsidRPr="00FD3ABF" w:rsidRDefault="002C2E6B" w:rsidP="00BA31C4">
      <w:pPr>
        <w:rPr>
          <w:rStyle w:val="Bold"/>
          <w:b w:val="0"/>
          <w:bCs w:val="0"/>
        </w:rPr>
      </w:pPr>
    </w:p>
    <w:p w14:paraId="55E63D80" w14:textId="58190057" w:rsidR="00A74EB1" w:rsidRDefault="00A74EB1" w:rsidP="00D60E07">
      <w:pPr>
        <w:pStyle w:val="Heading2"/>
        <w:numPr>
          <w:ilvl w:val="0"/>
          <w:numId w:val="11"/>
        </w:numPr>
        <w:rPr>
          <w:rStyle w:val="Strong"/>
        </w:rPr>
      </w:pPr>
      <w:bookmarkStart w:id="8" w:name="_Toc68847315"/>
      <w:r>
        <w:rPr>
          <w:rStyle w:val="Strong"/>
        </w:rPr>
        <w:lastRenderedPageBreak/>
        <w:t>Requirement analysis(non/functional)</w:t>
      </w:r>
      <w:bookmarkEnd w:id="8"/>
    </w:p>
    <w:p w14:paraId="522EFA5F" w14:textId="3CFC04DE" w:rsidR="00A61158" w:rsidRDefault="00A61158" w:rsidP="00A61158">
      <w:pPr>
        <w:jc w:val="center"/>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r w:rsidRPr="00A61158">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indicative specification functional requirements</w:t>
      </w:r>
    </w:p>
    <w:p w14:paraId="245E5032" w14:textId="4D8D949F" w:rsidR="00284168" w:rsidRPr="00A61158" w:rsidRDefault="00284168" w:rsidP="00284168">
      <w:pPr>
        <w:ind w:firstLine="720"/>
      </w:pPr>
      <w:r w:rsidRPr="00A61158">
        <w:rPr>
          <w:b/>
          <w:bCs/>
        </w:rPr>
        <w:t>Function Name</w:t>
      </w:r>
      <w:r>
        <w:rPr>
          <w:b/>
          <w:bCs/>
        </w:rPr>
        <w:t xml:space="preserve">: </w:t>
      </w:r>
      <w:r w:rsidRPr="00977E32">
        <w:t>Account login</w:t>
      </w:r>
    </w:p>
    <w:p w14:paraId="5137593E" w14:textId="77777777" w:rsidR="00284168" w:rsidRPr="00284168" w:rsidRDefault="00284168" w:rsidP="00284168">
      <w:r w:rsidRPr="00284168">
        <w:tab/>
      </w:r>
    </w:p>
    <w:p w14:paraId="53677983" w14:textId="3DBCAF4B" w:rsidR="00284168" w:rsidRPr="00EC0B8D" w:rsidRDefault="00284168" w:rsidP="00284168">
      <w:r w:rsidRPr="00284168">
        <w:tab/>
      </w:r>
      <w:r w:rsidRPr="00EC0B8D">
        <w:rPr>
          <w:b/>
          <w:bCs/>
        </w:rPr>
        <w:t>Description</w:t>
      </w:r>
      <w:r>
        <w:t xml:space="preserve">: </w:t>
      </w:r>
      <w:r w:rsidR="00714E2D">
        <w:t>User admin login portals</w:t>
      </w:r>
    </w:p>
    <w:p w14:paraId="43AD7633" w14:textId="237BC75B" w:rsidR="00284168" w:rsidRPr="001821B4" w:rsidRDefault="00284168" w:rsidP="00284168">
      <w:pPr>
        <w:ind w:left="720"/>
      </w:pPr>
      <w:r w:rsidRPr="00A61158">
        <w:rPr>
          <w:b/>
          <w:bCs/>
        </w:rPr>
        <w:t>INPUTS</w:t>
      </w:r>
      <w:r w:rsidRPr="001821B4">
        <w:t>:</w:t>
      </w:r>
      <w:r>
        <w:t xml:space="preserve"> </w:t>
      </w:r>
      <w:r w:rsidR="003903FD">
        <w:t>Front-end portal authenticated in back-end.</w:t>
      </w:r>
    </w:p>
    <w:p w14:paraId="709C53AC" w14:textId="7DEB8761" w:rsidR="00284168" w:rsidRPr="003D44BC" w:rsidRDefault="00120412" w:rsidP="00284168">
      <w:pPr>
        <w:ind w:left="720"/>
      </w:pPr>
      <w:r>
        <w:rPr>
          <w:b/>
          <w:bCs/>
        </w:rPr>
        <w:t xml:space="preserve">System </w:t>
      </w:r>
      <w:r w:rsidR="005F3972">
        <w:rPr>
          <w:b/>
          <w:bCs/>
        </w:rPr>
        <w:t>behavior</w:t>
      </w:r>
      <w:r w:rsidR="00284168" w:rsidRPr="003D44BC">
        <w:t>:</w:t>
      </w:r>
      <w:r w:rsidR="00284168">
        <w:t xml:space="preserve"> </w:t>
      </w:r>
      <w:r w:rsidR="006640C1">
        <w:t>The system takes Data comparing each unique user individually based on their input fields.</w:t>
      </w:r>
    </w:p>
    <w:p w14:paraId="3842E2D3" w14:textId="1C70EF27" w:rsidR="00284168" w:rsidRDefault="00284168" w:rsidP="00284168">
      <w:pPr>
        <w:ind w:left="720"/>
      </w:pPr>
      <w:r w:rsidRPr="00A61158">
        <w:rPr>
          <w:b/>
          <w:bCs/>
        </w:rPr>
        <w:t>OUTPUT</w:t>
      </w:r>
      <w:r w:rsidRPr="00F37B5F">
        <w:t>:</w:t>
      </w:r>
      <w:r>
        <w:t xml:space="preserve"> </w:t>
      </w:r>
      <w:r w:rsidR="006640C1">
        <w:t>logged in profiles on site.</w:t>
      </w:r>
    </w:p>
    <w:p w14:paraId="26587F65" w14:textId="2C1C163E" w:rsidR="004D6EF2" w:rsidRDefault="004D6EF2" w:rsidP="00284168">
      <w:pPr>
        <w:ind w:left="720"/>
      </w:pPr>
    </w:p>
    <w:p w14:paraId="7F8D6C36" w14:textId="2C87004F" w:rsidR="004D6EF2" w:rsidRPr="00A61158" w:rsidRDefault="004D6EF2" w:rsidP="004D6EF2">
      <w:pPr>
        <w:ind w:firstLine="720"/>
      </w:pPr>
      <w:r w:rsidRPr="00A61158">
        <w:rPr>
          <w:b/>
          <w:bCs/>
        </w:rPr>
        <w:t>Function Name</w:t>
      </w:r>
      <w:r>
        <w:rPr>
          <w:b/>
          <w:bCs/>
        </w:rPr>
        <w:t xml:space="preserve">: </w:t>
      </w:r>
      <w:r>
        <w:t>Feedback</w:t>
      </w:r>
    </w:p>
    <w:p w14:paraId="6F7D401C" w14:textId="77777777" w:rsidR="004D6EF2" w:rsidRPr="00284168" w:rsidRDefault="004D6EF2" w:rsidP="004D6EF2">
      <w:r w:rsidRPr="00284168">
        <w:tab/>
      </w:r>
    </w:p>
    <w:p w14:paraId="331172FA" w14:textId="58BB73C0" w:rsidR="004D6EF2" w:rsidRPr="00EC0B8D" w:rsidRDefault="004D6EF2" w:rsidP="004D6EF2">
      <w:r w:rsidRPr="00284168">
        <w:tab/>
      </w:r>
      <w:r w:rsidRPr="00EC0B8D">
        <w:rPr>
          <w:b/>
          <w:bCs/>
        </w:rPr>
        <w:t>Description</w:t>
      </w:r>
      <w:r>
        <w:t xml:space="preserve">: </w:t>
      </w:r>
      <w:r w:rsidR="00B17868">
        <w:t>Experiences and complaints comments.</w:t>
      </w:r>
    </w:p>
    <w:p w14:paraId="3F749D96" w14:textId="5F22D509" w:rsidR="004D6EF2" w:rsidRPr="001821B4" w:rsidRDefault="004D6EF2" w:rsidP="004D6EF2">
      <w:pPr>
        <w:ind w:left="720"/>
      </w:pPr>
      <w:r w:rsidRPr="00A61158">
        <w:rPr>
          <w:b/>
          <w:bCs/>
        </w:rPr>
        <w:t>INPUTS</w:t>
      </w:r>
      <w:r w:rsidRPr="001821B4">
        <w:t>:</w:t>
      </w:r>
      <w:r>
        <w:t xml:space="preserve"> </w:t>
      </w:r>
      <w:r w:rsidR="00B17868">
        <w:t>Hand written from the user.</w:t>
      </w:r>
    </w:p>
    <w:p w14:paraId="77CE693E" w14:textId="06A000C8" w:rsidR="004D6EF2" w:rsidRPr="003D44BC" w:rsidRDefault="00CC3A22" w:rsidP="004D6EF2">
      <w:pPr>
        <w:ind w:left="720"/>
      </w:pPr>
      <w:r>
        <w:rPr>
          <w:b/>
          <w:bCs/>
        </w:rPr>
        <w:t xml:space="preserve">System </w:t>
      </w:r>
      <w:r w:rsidR="005F3972">
        <w:rPr>
          <w:b/>
          <w:bCs/>
        </w:rPr>
        <w:t>behavior</w:t>
      </w:r>
      <w:r w:rsidR="004D6EF2" w:rsidRPr="003D44BC">
        <w:t>:</w:t>
      </w:r>
      <w:r w:rsidR="004D6EF2">
        <w:t xml:space="preserve"> </w:t>
      </w:r>
      <w:r w:rsidR="00B17868">
        <w:t>The system takes complaints, notes or anything related from a textfield and sends it in the Database for further logging.</w:t>
      </w:r>
    </w:p>
    <w:p w14:paraId="44A862FD" w14:textId="680F7ED1" w:rsidR="004D6EF2" w:rsidRPr="00F37B5F" w:rsidRDefault="004D6EF2" w:rsidP="004D6EF2">
      <w:pPr>
        <w:ind w:left="720"/>
      </w:pPr>
      <w:r w:rsidRPr="00A61158">
        <w:rPr>
          <w:b/>
          <w:bCs/>
        </w:rPr>
        <w:t>OUTPUT</w:t>
      </w:r>
      <w:r w:rsidRPr="00F37B5F">
        <w:t>:</w:t>
      </w:r>
      <w:r>
        <w:t xml:space="preserve"> </w:t>
      </w:r>
      <w:r w:rsidR="00CA0563">
        <w:t>Admin access logging.</w:t>
      </w:r>
    </w:p>
    <w:p w14:paraId="4C8E061D" w14:textId="77777777" w:rsidR="004D6EF2" w:rsidRPr="00F37B5F" w:rsidRDefault="004D6EF2" w:rsidP="00284168">
      <w:pPr>
        <w:ind w:left="720"/>
      </w:pPr>
    </w:p>
    <w:p w14:paraId="130B8324" w14:textId="72D9308B" w:rsidR="00284168" w:rsidRDefault="00284168" w:rsidP="00A61158">
      <w:pPr>
        <w:rPr>
          <w:b/>
          <w:bCs/>
        </w:rPr>
      </w:pPr>
    </w:p>
    <w:p w14:paraId="487211A1" w14:textId="525A50B8" w:rsidR="00977E32" w:rsidRPr="00A61158" w:rsidRDefault="00977E32" w:rsidP="00977E32">
      <w:pPr>
        <w:ind w:firstLine="720"/>
      </w:pPr>
      <w:r w:rsidRPr="00A61158">
        <w:rPr>
          <w:b/>
          <w:bCs/>
        </w:rPr>
        <w:t>Function Name</w:t>
      </w:r>
      <w:r>
        <w:rPr>
          <w:b/>
          <w:bCs/>
        </w:rPr>
        <w:t xml:space="preserve">: </w:t>
      </w:r>
      <w:r>
        <w:t>Scheduled events</w:t>
      </w:r>
    </w:p>
    <w:p w14:paraId="5B1B25AD" w14:textId="77777777" w:rsidR="00977E32" w:rsidRPr="00284168" w:rsidRDefault="00977E32" w:rsidP="00977E32">
      <w:r w:rsidRPr="00284168">
        <w:tab/>
      </w:r>
    </w:p>
    <w:p w14:paraId="3B815609" w14:textId="30002A04" w:rsidR="00977E32" w:rsidRPr="00EC0B8D" w:rsidRDefault="00977E32" w:rsidP="00977E32">
      <w:r w:rsidRPr="00284168">
        <w:tab/>
      </w:r>
      <w:r w:rsidRPr="00EC0B8D">
        <w:rPr>
          <w:b/>
          <w:bCs/>
        </w:rPr>
        <w:t>Description</w:t>
      </w:r>
      <w:r>
        <w:t xml:space="preserve">: </w:t>
      </w:r>
      <w:r w:rsidR="006E4D7D">
        <w:t>Available on Season to watch movies.</w:t>
      </w:r>
    </w:p>
    <w:p w14:paraId="6BCE583B" w14:textId="4AC7977E" w:rsidR="00977E32" w:rsidRPr="001821B4" w:rsidRDefault="00977E32" w:rsidP="00977E32">
      <w:pPr>
        <w:ind w:left="720"/>
      </w:pPr>
      <w:r w:rsidRPr="00A61158">
        <w:rPr>
          <w:b/>
          <w:bCs/>
        </w:rPr>
        <w:t>INPUTS</w:t>
      </w:r>
      <w:r w:rsidRPr="001821B4">
        <w:t>:</w:t>
      </w:r>
      <w:r>
        <w:t xml:space="preserve"> </w:t>
      </w:r>
      <w:r w:rsidR="00B91822">
        <w:t>No user inputs just most recommended and demanded movies on cycle.</w:t>
      </w:r>
    </w:p>
    <w:p w14:paraId="661BBBC7" w14:textId="4A8C197F" w:rsidR="00977E32" w:rsidRPr="003D44BC" w:rsidRDefault="00977E32" w:rsidP="00977E32">
      <w:pPr>
        <w:ind w:left="720"/>
      </w:pPr>
      <w:r w:rsidRPr="00A61158">
        <w:rPr>
          <w:b/>
          <w:bCs/>
        </w:rPr>
        <w:t>PROCESS</w:t>
      </w:r>
      <w:r w:rsidRPr="003D44BC">
        <w:t>:</w:t>
      </w:r>
      <w:r>
        <w:t xml:space="preserve"> </w:t>
      </w:r>
      <w:r w:rsidR="00B91822">
        <w:t>The system represents top watched movies along time and categorizes them on cycle based.</w:t>
      </w:r>
    </w:p>
    <w:p w14:paraId="50FFB44F" w14:textId="176FAE14" w:rsidR="00977E32" w:rsidRPr="00F37B5F" w:rsidRDefault="00977E32" w:rsidP="00977E32">
      <w:pPr>
        <w:ind w:left="720"/>
      </w:pPr>
      <w:r w:rsidRPr="00A61158">
        <w:rPr>
          <w:b/>
          <w:bCs/>
        </w:rPr>
        <w:t>OUTPUT</w:t>
      </w:r>
      <w:r w:rsidRPr="00F37B5F">
        <w:t>:</w:t>
      </w:r>
      <w:r>
        <w:t xml:space="preserve"> </w:t>
      </w:r>
      <w:r w:rsidR="00B91822">
        <w:t>Front-end on</w:t>
      </w:r>
      <w:r w:rsidR="00EF0951">
        <w:t>-</w:t>
      </w:r>
      <w:r w:rsidR="00B91822">
        <w:t>site results.</w:t>
      </w:r>
    </w:p>
    <w:p w14:paraId="112829A7" w14:textId="7CB50D91" w:rsidR="00977E32" w:rsidRDefault="00977E32" w:rsidP="00A61158">
      <w:pPr>
        <w:rPr>
          <w:b/>
          <w:bCs/>
        </w:rPr>
      </w:pPr>
    </w:p>
    <w:p w14:paraId="541F1410" w14:textId="77777777" w:rsidR="00284168" w:rsidRDefault="00284168" w:rsidP="00A61158">
      <w:pPr>
        <w:rPr>
          <w:b/>
          <w:bCs/>
        </w:rPr>
      </w:pPr>
    </w:p>
    <w:p w14:paraId="2B539ACE" w14:textId="3BB2C43C" w:rsidR="00A61158" w:rsidRPr="00A61158" w:rsidRDefault="00A61158" w:rsidP="00284168">
      <w:pPr>
        <w:ind w:firstLine="720"/>
      </w:pPr>
      <w:r w:rsidRPr="00A61158">
        <w:rPr>
          <w:b/>
          <w:bCs/>
        </w:rPr>
        <w:lastRenderedPageBreak/>
        <w:t>Function Name</w:t>
      </w:r>
      <w:r>
        <w:rPr>
          <w:b/>
          <w:bCs/>
        </w:rPr>
        <w:t xml:space="preserve">: </w:t>
      </w:r>
      <w:r>
        <w:t>Ticket Booking</w:t>
      </w:r>
    </w:p>
    <w:p w14:paraId="415AEBE8" w14:textId="32ED719C" w:rsidR="00A61158" w:rsidRPr="00CC3A22" w:rsidRDefault="00EC0B8D" w:rsidP="00A61158">
      <w:r w:rsidRPr="00CC3A22">
        <w:tab/>
      </w:r>
    </w:p>
    <w:p w14:paraId="5A2C4E8E" w14:textId="7ACB8AB2" w:rsidR="00EC0B8D" w:rsidRPr="00EC0B8D" w:rsidRDefault="00EC0B8D" w:rsidP="00A61158">
      <w:r w:rsidRPr="00CC3A22">
        <w:tab/>
      </w:r>
      <w:r w:rsidRPr="00EC0B8D">
        <w:rPr>
          <w:b/>
          <w:bCs/>
        </w:rPr>
        <w:t>Description</w:t>
      </w:r>
      <w:r>
        <w:t>: User buys tickets admin handles them based on available Seats.</w:t>
      </w:r>
    </w:p>
    <w:p w14:paraId="7897CAB0" w14:textId="0D1BC811" w:rsidR="004E7E2B" w:rsidRPr="001821B4" w:rsidRDefault="004E7E2B" w:rsidP="00A61158">
      <w:pPr>
        <w:ind w:left="720"/>
      </w:pPr>
      <w:r w:rsidRPr="00A61158">
        <w:rPr>
          <w:b/>
          <w:bCs/>
        </w:rPr>
        <w:t>INPUTS</w:t>
      </w:r>
      <w:r w:rsidRPr="001821B4">
        <w:t>:</w:t>
      </w:r>
      <w:r>
        <w:t xml:space="preserve"> From Front-end source data buying tickets bound to or not to an account</w:t>
      </w:r>
      <w:r w:rsidR="00190F88">
        <w:t>.</w:t>
      </w:r>
    </w:p>
    <w:p w14:paraId="7247C296" w14:textId="77777777" w:rsidR="004E7E2B" w:rsidRPr="003D44BC" w:rsidRDefault="004E7E2B" w:rsidP="00A61158">
      <w:pPr>
        <w:ind w:left="720"/>
      </w:pPr>
      <w:r w:rsidRPr="00A61158">
        <w:rPr>
          <w:b/>
          <w:bCs/>
        </w:rPr>
        <w:t>PROCESS</w:t>
      </w:r>
      <w:r w:rsidRPr="003D44BC">
        <w:t>:</w:t>
      </w:r>
      <w:r>
        <w:t xml:space="preserve"> The app checks if a user is logged in or not and keeps buy ticket record accordingly by sending them in the Database storage. The admin is able to setup Theatre, add movies and arrange seats. Accept or deny tickets already bought from customer. The Data stored in Database with requests/fetch Data is being displayed accordingly to panels layout.</w:t>
      </w:r>
    </w:p>
    <w:p w14:paraId="4600F00D" w14:textId="2A1E9730" w:rsidR="004E7E2B" w:rsidRDefault="004E7E2B" w:rsidP="00A61158">
      <w:pPr>
        <w:ind w:left="720"/>
      </w:pPr>
      <w:r w:rsidRPr="00A61158">
        <w:rPr>
          <w:b/>
          <w:bCs/>
        </w:rPr>
        <w:t>OUTPUT</w:t>
      </w:r>
      <w:r w:rsidRPr="00F37B5F">
        <w:t>:</w:t>
      </w:r>
      <w:r>
        <w:t xml:space="preserve"> Reserved tickets are being fetched from database and been displayed in admin portal for further support/management.</w:t>
      </w:r>
    </w:p>
    <w:p w14:paraId="729ADEC8" w14:textId="3A619066" w:rsidR="003C78CD" w:rsidRDefault="003C78CD" w:rsidP="00A61158">
      <w:pPr>
        <w:ind w:left="720"/>
      </w:pPr>
    </w:p>
    <w:p w14:paraId="6DD69E73" w14:textId="744C4D3E" w:rsidR="003C78CD" w:rsidRPr="00A61158" w:rsidRDefault="003C78CD" w:rsidP="003C78CD">
      <w:pPr>
        <w:ind w:firstLine="720"/>
      </w:pPr>
      <w:r w:rsidRPr="00A61158">
        <w:rPr>
          <w:b/>
          <w:bCs/>
        </w:rPr>
        <w:t>Function Name</w:t>
      </w:r>
      <w:r>
        <w:rPr>
          <w:b/>
          <w:bCs/>
        </w:rPr>
        <w:t xml:space="preserve">: </w:t>
      </w:r>
      <w:r>
        <w:t>Movie setup</w:t>
      </w:r>
    </w:p>
    <w:p w14:paraId="5D89928B" w14:textId="77777777" w:rsidR="003C78CD" w:rsidRPr="00284168" w:rsidRDefault="003C78CD" w:rsidP="003C78CD">
      <w:r w:rsidRPr="00284168">
        <w:tab/>
      </w:r>
    </w:p>
    <w:p w14:paraId="01C7C693" w14:textId="4A4930DC" w:rsidR="003C78CD" w:rsidRPr="00EC0B8D" w:rsidRDefault="003C78CD" w:rsidP="003C78CD">
      <w:r w:rsidRPr="00284168">
        <w:tab/>
      </w:r>
      <w:r w:rsidRPr="00EC0B8D">
        <w:rPr>
          <w:b/>
          <w:bCs/>
        </w:rPr>
        <w:t>Description</w:t>
      </w:r>
      <w:r>
        <w:t xml:space="preserve">: </w:t>
      </w:r>
      <w:r w:rsidR="002A6125">
        <w:t>Add on the fly new on demands movies.</w:t>
      </w:r>
    </w:p>
    <w:p w14:paraId="6819B457" w14:textId="6BD4BD72" w:rsidR="003C78CD" w:rsidRPr="001821B4" w:rsidRDefault="003C78CD" w:rsidP="003C78CD">
      <w:pPr>
        <w:ind w:left="720"/>
      </w:pPr>
      <w:r w:rsidRPr="00A61158">
        <w:rPr>
          <w:b/>
          <w:bCs/>
        </w:rPr>
        <w:t>INPUTS</w:t>
      </w:r>
      <w:r w:rsidRPr="001821B4">
        <w:t>:</w:t>
      </w:r>
      <w:r>
        <w:t xml:space="preserve"> </w:t>
      </w:r>
      <w:r w:rsidR="002A6125">
        <w:t>Front-end page admin account.</w:t>
      </w:r>
    </w:p>
    <w:p w14:paraId="3D285DA0" w14:textId="0C093CBA" w:rsidR="003C78CD" w:rsidRPr="003D44BC" w:rsidRDefault="003C78CD" w:rsidP="003C78CD">
      <w:pPr>
        <w:ind w:left="720"/>
      </w:pPr>
      <w:r w:rsidRPr="00A61158">
        <w:rPr>
          <w:b/>
          <w:bCs/>
        </w:rPr>
        <w:t>PROCESS</w:t>
      </w:r>
      <w:r w:rsidRPr="003D44BC">
        <w:t>:</w:t>
      </w:r>
      <w:r>
        <w:t xml:space="preserve"> </w:t>
      </w:r>
      <w:r w:rsidR="002A6125">
        <w:t>The system is capable of capturing demanding movies from admin page and inserts them into the database. Real time update with front end users to see.</w:t>
      </w:r>
    </w:p>
    <w:p w14:paraId="509CA2CF" w14:textId="3E201C45" w:rsidR="003C78CD" w:rsidRDefault="003C78CD" w:rsidP="003C78CD">
      <w:pPr>
        <w:ind w:left="720"/>
      </w:pPr>
      <w:r w:rsidRPr="00A61158">
        <w:rPr>
          <w:b/>
          <w:bCs/>
        </w:rPr>
        <w:t>OUTPUT</w:t>
      </w:r>
      <w:r w:rsidRPr="00F37B5F">
        <w:t>:</w:t>
      </w:r>
      <w:r>
        <w:t xml:space="preserve"> </w:t>
      </w:r>
      <w:r w:rsidR="002A6125">
        <w:t>Front-end User pages.</w:t>
      </w:r>
    </w:p>
    <w:p w14:paraId="0531992E" w14:textId="77777777" w:rsidR="00C41D7D" w:rsidRPr="00F37B5F" w:rsidRDefault="00C41D7D" w:rsidP="003C78CD">
      <w:pPr>
        <w:ind w:left="720"/>
      </w:pPr>
    </w:p>
    <w:p w14:paraId="6874E555" w14:textId="35B2A548" w:rsidR="00C41D7D" w:rsidRPr="00A61158" w:rsidRDefault="00C41D7D" w:rsidP="00C41D7D">
      <w:pPr>
        <w:ind w:firstLine="720"/>
      </w:pPr>
      <w:r w:rsidRPr="00A61158">
        <w:rPr>
          <w:b/>
          <w:bCs/>
        </w:rPr>
        <w:t>Function Name</w:t>
      </w:r>
      <w:r>
        <w:rPr>
          <w:b/>
          <w:bCs/>
        </w:rPr>
        <w:t xml:space="preserve">: </w:t>
      </w:r>
      <w:r>
        <w:t>Movies Info</w:t>
      </w:r>
    </w:p>
    <w:p w14:paraId="678ED354" w14:textId="77777777" w:rsidR="00C41D7D" w:rsidRPr="00284168" w:rsidRDefault="00C41D7D" w:rsidP="00C41D7D">
      <w:r w:rsidRPr="00284168">
        <w:tab/>
      </w:r>
    </w:p>
    <w:p w14:paraId="6D4E3B78" w14:textId="3E04742E" w:rsidR="00C41D7D" w:rsidRPr="00EC0B8D" w:rsidRDefault="00C41D7D" w:rsidP="00C41D7D">
      <w:r w:rsidRPr="00284168">
        <w:tab/>
      </w:r>
      <w:r w:rsidRPr="00EC0B8D">
        <w:rPr>
          <w:b/>
          <w:bCs/>
        </w:rPr>
        <w:t>Description</w:t>
      </w:r>
      <w:r>
        <w:t xml:space="preserve">: </w:t>
      </w:r>
      <w:r w:rsidR="00246E1E">
        <w:t>Information and news about a movie.</w:t>
      </w:r>
    </w:p>
    <w:p w14:paraId="6D4C5165" w14:textId="49D622AD" w:rsidR="00C41D7D" w:rsidRPr="001821B4" w:rsidRDefault="00C41D7D" w:rsidP="00C41D7D">
      <w:pPr>
        <w:ind w:left="720"/>
      </w:pPr>
      <w:r w:rsidRPr="00A61158">
        <w:rPr>
          <w:b/>
          <w:bCs/>
        </w:rPr>
        <w:t>INPUTS</w:t>
      </w:r>
      <w:r w:rsidRPr="001821B4">
        <w:t>:</w:t>
      </w:r>
      <w:r>
        <w:t xml:space="preserve"> </w:t>
      </w:r>
      <w:r w:rsidR="00246E1E">
        <w:t>from admin database</w:t>
      </w:r>
    </w:p>
    <w:p w14:paraId="23DB71A0" w14:textId="2DF05F05" w:rsidR="00C41D7D" w:rsidRPr="003D44BC" w:rsidRDefault="00C41D7D" w:rsidP="00C41D7D">
      <w:pPr>
        <w:ind w:left="720"/>
      </w:pPr>
      <w:r w:rsidRPr="00A61158">
        <w:rPr>
          <w:b/>
          <w:bCs/>
        </w:rPr>
        <w:t>PROCESS</w:t>
      </w:r>
      <w:r w:rsidRPr="003D44BC">
        <w:t>:</w:t>
      </w:r>
      <w:r>
        <w:t xml:space="preserve"> </w:t>
      </w:r>
      <w:r w:rsidR="00246E1E">
        <w:t xml:space="preserve">This system behaviour accepts inputs from admin and shows information </w:t>
      </w:r>
      <w:r w:rsidR="00246E1E" w:rsidRPr="00246E1E">
        <w:t>accordingly</w:t>
      </w:r>
      <w:r w:rsidR="00246E1E">
        <w:t xml:space="preserve"> about information, casting, trailers.</w:t>
      </w:r>
    </w:p>
    <w:p w14:paraId="34A2CA30" w14:textId="4C982C99" w:rsidR="00C41D7D" w:rsidRDefault="00C41D7D" w:rsidP="00C41D7D">
      <w:pPr>
        <w:ind w:left="720"/>
      </w:pPr>
      <w:r w:rsidRPr="00A61158">
        <w:rPr>
          <w:b/>
          <w:bCs/>
        </w:rPr>
        <w:t>OUTPUT</w:t>
      </w:r>
      <w:r w:rsidRPr="00F37B5F">
        <w:t>:</w:t>
      </w:r>
      <w:r>
        <w:t xml:space="preserve"> </w:t>
      </w:r>
      <w:r w:rsidR="00246E1E">
        <w:t>Front-end result page</w:t>
      </w:r>
    </w:p>
    <w:p w14:paraId="04F3BFC1" w14:textId="77777777" w:rsidR="002C2E6B" w:rsidRDefault="002C2E6B" w:rsidP="00C41D7D">
      <w:pPr>
        <w:ind w:left="720"/>
      </w:pPr>
    </w:p>
    <w:p w14:paraId="11AAD1E5" w14:textId="77777777" w:rsidR="004F03A2" w:rsidRPr="00F37B5F" w:rsidRDefault="004F03A2" w:rsidP="00C41D7D">
      <w:pPr>
        <w:ind w:left="720"/>
      </w:pPr>
    </w:p>
    <w:p w14:paraId="37E3D124" w14:textId="7877632F" w:rsidR="00EA567E" w:rsidRDefault="00EA567E" w:rsidP="00EA567E">
      <w:pPr>
        <w:jc w:val="center"/>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r w:rsidRPr="00A61158">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indicative specification </w:t>
      </w:r>
      <w:r>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non-</w:t>
      </w:r>
      <w:r w:rsidRPr="00A61158">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functional requirements</w:t>
      </w:r>
    </w:p>
    <w:p w14:paraId="4BED68B4" w14:textId="77777777" w:rsidR="003C78CD" w:rsidRPr="00F37B5F" w:rsidRDefault="003C78CD" w:rsidP="00A61158">
      <w:pPr>
        <w:ind w:left="720"/>
      </w:pPr>
    </w:p>
    <w:p w14:paraId="78E07693" w14:textId="58CFACD5" w:rsidR="00E02110" w:rsidRDefault="00E02110" w:rsidP="00E02110">
      <w:r>
        <w:tab/>
      </w:r>
      <w:r w:rsidRPr="00A61158">
        <w:rPr>
          <w:b/>
          <w:bCs/>
        </w:rPr>
        <w:t>Function Name</w:t>
      </w:r>
      <w:r>
        <w:rPr>
          <w:b/>
          <w:bCs/>
        </w:rPr>
        <w:t xml:space="preserve">: </w:t>
      </w:r>
      <w:r w:rsidRPr="00E02110">
        <w:t>Portal differences on login</w:t>
      </w:r>
    </w:p>
    <w:p w14:paraId="32263F92" w14:textId="5B32D9FE" w:rsidR="00E02110" w:rsidRDefault="00E02110" w:rsidP="00E02110">
      <w:pPr>
        <w:ind w:firstLine="720"/>
      </w:pPr>
      <w:r w:rsidRPr="00A61158">
        <w:rPr>
          <w:b/>
          <w:bCs/>
        </w:rPr>
        <w:t>Function Name</w:t>
      </w:r>
      <w:r>
        <w:rPr>
          <w:b/>
          <w:bCs/>
        </w:rPr>
        <w:t xml:space="preserve">: </w:t>
      </w:r>
      <w:r>
        <w:t>Fast and responsive Database logging system</w:t>
      </w:r>
    </w:p>
    <w:p w14:paraId="48E1C7A7" w14:textId="3C6F9961" w:rsidR="00E02110" w:rsidRDefault="00E02110" w:rsidP="00E02110">
      <w:pPr>
        <w:ind w:firstLine="720"/>
      </w:pPr>
      <w:r w:rsidRPr="00A61158">
        <w:rPr>
          <w:b/>
          <w:bCs/>
        </w:rPr>
        <w:t>Function Name</w:t>
      </w:r>
      <w:r>
        <w:rPr>
          <w:b/>
          <w:bCs/>
        </w:rPr>
        <w:t xml:space="preserve">: </w:t>
      </w:r>
      <w:r>
        <w:t>Realtime updates</w:t>
      </w:r>
    </w:p>
    <w:p w14:paraId="205BE6B2" w14:textId="5D45C91E" w:rsidR="00F763FD" w:rsidRDefault="00F763FD" w:rsidP="00E02110">
      <w:pPr>
        <w:ind w:firstLine="720"/>
      </w:pPr>
      <w:r w:rsidRPr="00A61158">
        <w:rPr>
          <w:b/>
          <w:bCs/>
        </w:rPr>
        <w:t>Function Name</w:t>
      </w:r>
      <w:r>
        <w:rPr>
          <w:b/>
          <w:bCs/>
        </w:rPr>
        <w:t xml:space="preserve">: </w:t>
      </w:r>
      <w:r>
        <w:t>ssl</w:t>
      </w:r>
      <w:r w:rsidR="00B539EB">
        <w:t>(https)</w:t>
      </w:r>
      <w:r>
        <w:t>, pki connections</w:t>
      </w:r>
    </w:p>
    <w:p w14:paraId="113D196D" w14:textId="795735E0" w:rsidR="00F763FD" w:rsidRDefault="00F763FD" w:rsidP="00E02110">
      <w:pPr>
        <w:ind w:firstLine="720"/>
      </w:pPr>
      <w:r w:rsidRPr="00A61158">
        <w:rPr>
          <w:b/>
          <w:bCs/>
        </w:rPr>
        <w:t>Function Name</w:t>
      </w:r>
      <w:r>
        <w:rPr>
          <w:b/>
          <w:bCs/>
        </w:rPr>
        <w:t xml:space="preserve">: </w:t>
      </w:r>
      <w:r w:rsidRPr="00E02110">
        <w:t>Portal differences on login</w:t>
      </w:r>
    </w:p>
    <w:p w14:paraId="21BACF22" w14:textId="3E720405" w:rsidR="00F763FD" w:rsidRDefault="00F763FD" w:rsidP="00E02110">
      <w:pPr>
        <w:ind w:firstLine="720"/>
      </w:pPr>
      <w:r w:rsidRPr="00A61158">
        <w:rPr>
          <w:b/>
          <w:bCs/>
        </w:rPr>
        <w:t>Function Name</w:t>
      </w:r>
      <w:r>
        <w:rPr>
          <w:b/>
          <w:bCs/>
        </w:rPr>
        <w:t xml:space="preserve">: </w:t>
      </w:r>
      <w:r w:rsidRPr="00A166FD">
        <w:t>Load balancing network server offload</w:t>
      </w:r>
    </w:p>
    <w:p w14:paraId="37110E55" w14:textId="6FEF12CC" w:rsidR="00A166FD" w:rsidRDefault="00A166FD" w:rsidP="00E02110">
      <w:pPr>
        <w:ind w:firstLine="720"/>
      </w:pPr>
      <w:r w:rsidRPr="00A61158">
        <w:rPr>
          <w:b/>
          <w:bCs/>
        </w:rPr>
        <w:t>Function Name</w:t>
      </w:r>
      <w:r>
        <w:rPr>
          <w:b/>
          <w:bCs/>
        </w:rPr>
        <w:t xml:space="preserve">: </w:t>
      </w:r>
      <w:r>
        <w:t>Data center private cloud setup</w:t>
      </w:r>
    </w:p>
    <w:p w14:paraId="41B114D2" w14:textId="5E006549" w:rsidR="00117331" w:rsidRPr="00A61158" w:rsidRDefault="00117331" w:rsidP="00E02110">
      <w:pPr>
        <w:ind w:firstLine="720"/>
      </w:pPr>
      <w:r w:rsidRPr="00A61158">
        <w:rPr>
          <w:b/>
          <w:bCs/>
        </w:rPr>
        <w:t>Function Name</w:t>
      </w:r>
      <w:r>
        <w:rPr>
          <w:b/>
          <w:bCs/>
        </w:rPr>
        <w:t xml:space="preserve">: </w:t>
      </w:r>
      <w:r>
        <w:t>Esxi Vmotion enabled</w:t>
      </w:r>
    </w:p>
    <w:p w14:paraId="14986DC3" w14:textId="697162DE" w:rsidR="00B14358" w:rsidRPr="00B14358" w:rsidRDefault="007F2B4C" w:rsidP="00B14358">
      <w:r>
        <w:tab/>
      </w:r>
      <w:r w:rsidRPr="00A61158">
        <w:rPr>
          <w:b/>
          <w:bCs/>
        </w:rPr>
        <w:t>Function Name</w:t>
      </w:r>
      <w:r>
        <w:rPr>
          <w:b/>
          <w:bCs/>
        </w:rPr>
        <w:t xml:space="preserve">: </w:t>
      </w:r>
      <w:r w:rsidRPr="007F2B4C">
        <w:t>CIA</w:t>
      </w:r>
      <w:r w:rsidR="00A21A87">
        <w:t xml:space="preserve"> </w:t>
      </w:r>
      <w:r>
        <w:t>(</w:t>
      </w:r>
      <w:r>
        <w:rPr>
          <w:rFonts w:ascii="Arial" w:hAnsi="Arial" w:cs="Arial"/>
          <w:color w:val="202124"/>
          <w:shd w:val="clear" w:color="auto" w:fill="FFFFFF"/>
        </w:rPr>
        <w:t>Confidentiality, integrity and availability) triad</w:t>
      </w:r>
    </w:p>
    <w:p w14:paraId="6652D051" w14:textId="34024976" w:rsidR="00A74EB1" w:rsidRDefault="00A74EB1" w:rsidP="00A74EB1">
      <w:pPr>
        <w:ind w:left="720"/>
        <w:rPr>
          <w:rStyle w:val="Bold"/>
        </w:rPr>
      </w:pPr>
    </w:p>
    <w:p w14:paraId="56C90B02" w14:textId="79B82F14" w:rsidR="00FA72F3" w:rsidRDefault="00FA72F3" w:rsidP="00A74EB1">
      <w:pPr>
        <w:ind w:left="720"/>
        <w:rPr>
          <w:rStyle w:val="Bold"/>
        </w:rPr>
      </w:pPr>
    </w:p>
    <w:p w14:paraId="29F30CED" w14:textId="6C43A0E9" w:rsidR="00FA72F3" w:rsidRDefault="00FA72F3" w:rsidP="00A74EB1">
      <w:pPr>
        <w:ind w:left="720"/>
        <w:rPr>
          <w:rStyle w:val="Bold"/>
        </w:rPr>
      </w:pPr>
    </w:p>
    <w:p w14:paraId="7980E90D" w14:textId="617992D4" w:rsidR="00FA72F3" w:rsidRDefault="00FA72F3" w:rsidP="00A74EB1">
      <w:pPr>
        <w:ind w:left="720"/>
        <w:rPr>
          <w:rStyle w:val="Bold"/>
        </w:rPr>
      </w:pPr>
    </w:p>
    <w:p w14:paraId="1002B9A4" w14:textId="53988E43" w:rsidR="00FA72F3" w:rsidRDefault="00FA72F3" w:rsidP="00A74EB1">
      <w:pPr>
        <w:ind w:left="720"/>
        <w:rPr>
          <w:rStyle w:val="Bold"/>
        </w:rPr>
      </w:pPr>
    </w:p>
    <w:p w14:paraId="1E967755" w14:textId="0D6CCD4D" w:rsidR="00FA72F3" w:rsidRDefault="00FA72F3" w:rsidP="00A74EB1">
      <w:pPr>
        <w:ind w:left="720"/>
        <w:rPr>
          <w:rStyle w:val="Bold"/>
        </w:rPr>
      </w:pPr>
    </w:p>
    <w:p w14:paraId="220CB926" w14:textId="5D27A6CB" w:rsidR="00FA72F3" w:rsidRDefault="00FA72F3" w:rsidP="00A74EB1">
      <w:pPr>
        <w:ind w:left="720"/>
        <w:rPr>
          <w:rStyle w:val="Bold"/>
        </w:rPr>
      </w:pPr>
    </w:p>
    <w:p w14:paraId="5536983B" w14:textId="2A7AEB26" w:rsidR="00FA72F3" w:rsidRDefault="00FA72F3" w:rsidP="00A74EB1">
      <w:pPr>
        <w:ind w:left="720"/>
        <w:rPr>
          <w:rStyle w:val="Bold"/>
        </w:rPr>
      </w:pPr>
    </w:p>
    <w:p w14:paraId="489BD0DE" w14:textId="1CA8BA1B" w:rsidR="00FA72F3" w:rsidRDefault="00FA72F3" w:rsidP="00A74EB1">
      <w:pPr>
        <w:ind w:left="720"/>
        <w:rPr>
          <w:rStyle w:val="Bold"/>
        </w:rPr>
      </w:pPr>
    </w:p>
    <w:p w14:paraId="0FF84F0A" w14:textId="43FCF312" w:rsidR="00FA72F3" w:rsidRDefault="00FA72F3" w:rsidP="00A74EB1">
      <w:pPr>
        <w:ind w:left="720"/>
        <w:rPr>
          <w:rStyle w:val="Bold"/>
        </w:rPr>
      </w:pPr>
    </w:p>
    <w:p w14:paraId="5A05DB78" w14:textId="398C21E2" w:rsidR="00FA72F3" w:rsidRDefault="00FA72F3" w:rsidP="00A74EB1">
      <w:pPr>
        <w:ind w:left="720"/>
        <w:rPr>
          <w:rStyle w:val="Bold"/>
        </w:rPr>
      </w:pPr>
    </w:p>
    <w:p w14:paraId="4FFC9D56" w14:textId="292CDBF6" w:rsidR="002C2E6B" w:rsidRDefault="002C2E6B" w:rsidP="00A74EB1">
      <w:pPr>
        <w:ind w:left="720"/>
        <w:rPr>
          <w:rStyle w:val="Bold"/>
        </w:rPr>
      </w:pPr>
    </w:p>
    <w:p w14:paraId="38FF3F8A" w14:textId="33355C70" w:rsidR="002C2E6B" w:rsidRDefault="002C2E6B" w:rsidP="00A74EB1">
      <w:pPr>
        <w:ind w:left="720"/>
        <w:rPr>
          <w:rStyle w:val="Bold"/>
        </w:rPr>
      </w:pPr>
    </w:p>
    <w:p w14:paraId="2127FD38" w14:textId="162A2098" w:rsidR="002C2E6B" w:rsidRDefault="002C2E6B" w:rsidP="00A74EB1">
      <w:pPr>
        <w:ind w:left="720"/>
        <w:rPr>
          <w:rStyle w:val="Bold"/>
        </w:rPr>
      </w:pPr>
    </w:p>
    <w:p w14:paraId="69311320" w14:textId="1AB79D67" w:rsidR="002C2E6B" w:rsidRDefault="002C2E6B" w:rsidP="00A74EB1">
      <w:pPr>
        <w:ind w:left="720"/>
        <w:rPr>
          <w:rStyle w:val="Bold"/>
        </w:rPr>
      </w:pPr>
    </w:p>
    <w:p w14:paraId="111E25AE" w14:textId="77777777" w:rsidR="002C2E6B" w:rsidRDefault="002C2E6B" w:rsidP="00A74EB1">
      <w:pPr>
        <w:ind w:left="720"/>
        <w:rPr>
          <w:rStyle w:val="Bold"/>
        </w:rPr>
      </w:pPr>
    </w:p>
    <w:p w14:paraId="7189CD39" w14:textId="77777777" w:rsidR="00FA72F3" w:rsidRDefault="00FA72F3" w:rsidP="00A74EB1">
      <w:pPr>
        <w:ind w:left="720"/>
        <w:rPr>
          <w:rStyle w:val="Bold"/>
        </w:rPr>
      </w:pPr>
    </w:p>
    <w:p w14:paraId="76B52D6C" w14:textId="77777777" w:rsidR="00344D25" w:rsidRDefault="00DA76C3" w:rsidP="00D60E07">
      <w:pPr>
        <w:pStyle w:val="Heading2"/>
        <w:numPr>
          <w:ilvl w:val="0"/>
          <w:numId w:val="11"/>
        </w:numPr>
        <w:rPr>
          <w:rStyle w:val="Strong"/>
        </w:rPr>
      </w:pPr>
      <w:r>
        <w:rPr>
          <w:rStyle w:val="Strong"/>
        </w:rPr>
        <w:t xml:space="preserve"> </w:t>
      </w:r>
      <w:bookmarkStart w:id="9" w:name="_Toc68847316"/>
      <w:r w:rsidR="001E36A3">
        <w:rPr>
          <w:rStyle w:val="Strong"/>
        </w:rPr>
        <w:t>UML Representation analysis</w:t>
      </w:r>
      <w:bookmarkEnd w:id="9"/>
    </w:p>
    <w:p w14:paraId="52AC8820" w14:textId="77777777" w:rsidR="00260B6D" w:rsidRDefault="00260B6D" w:rsidP="00260B6D"/>
    <w:p w14:paraId="37E63021" w14:textId="5316F9C7" w:rsidR="00260B6D" w:rsidRDefault="006347A4" w:rsidP="00260B6D">
      <w:r w:rsidRPr="006347A4">
        <w:rPr>
          <w:noProof/>
        </w:rPr>
        <w:drawing>
          <wp:inline distT="0" distB="0" distL="0" distR="0" wp14:anchorId="7CFB66BA" wp14:editId="29DB6F01">
            <wp:extent cx="6400800" cy="48933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4893310"/>
                    </a:xfrm>
                    <a:prstGeom prst="rect">
                      <a:avLst/>
                    </a:prstGeom>
                  </pic:spPr>
                </pic:pic>
              </a:graphicData>
            </a:graphic>
          </wp:inline>
        </w:drawing>
      </w:r>
    </w:p>
    <w:p w14:paraId="33791F69" w14:textId="48B6C9FF" w:rsidR="00FA72F3" w:rsidRDefault="00FA72F3" w:rsidP="00260B6D"/>
    <w:p w14:paraId="27702716" w14:textId="14983C9B" w:rsidR="00FA72F3" w:rsidRDefault="00FA72F3" w:rsidP="00260B6D"/>
    <w:p w14:paraId="2F59AFF8" w14:textId="1EC096A3" w:rsidR="00FA72F3" w:rsidRDefault="00FA72F3" w:rsidP="00260B6D"/>
    <w:p w14:paraId="5D5FA103" w14:textId="38B0D9F7" w:rsidR="00FA72F3" w:rsidRDefault="00FA72F3" w:rsidP="00260B6D"/>
    <w:p w14:paraId="73A6A574" w14:textId="5B265357" w:rsidR="00FA72F3" w:rsidRDefault="00FA72F3" w:rsidP="00260B6D"/>
    <w:p w14:paraId="685828B7" w14:textId="191ED4D7" w:rsidR="00FA72F3" w:rsidRDefault="00FA72F3" w:rsidP="00260B6D"/>
    <w:p w14:paraId="4ED80635" w14:textId="77777777" w:rsidR="00FA72F3" w:rsidRDefault="00FA72F3" w:rsidP="00260B6D"/>
    <w:p w14:paraId="1401C89D" w14:textId="1CAFEFF5" w:rsidR="00B10C4B" w:rsidRDefault="00B10C4B" w:rsidP="00D60E07">
      <w:pPr>
        <w:pStyle w:val="Heading2"/>
        <w:numPr>
          <w:ilvl w:val="0"/>
          <w:numId w:val="11"/>
        </w:numPr>
        <w:rPr>
          <w:rStyle w:val="Strong"/>
        </w:rPr>
      </w:pPr>
      <w:bookmarkStart w:id="10" w:name="_Toc68847317"/>
      <w:r>
        <w:rPr>
          <w:rStyle w:val="Strong"/>
        </w:rPr>
        <w:t>Use Case</w:t>
      </w:r>
      <w:bookmarkEnd w:id="10"/>
    </w:p>
    <w:p w14:paraId="075FCADD" w14:textId="6AB493CF" w:rsidR="00AD24EE" w:rsidRDefault="00AD24EE" w:rsidP="00AD24EE"/>
    <w:p w14:paraId="2C97497D" w14:textId="3770E1AB" w:rsidR="00AD24EE" w:rsidRDefault="00C72C3B" w:rsidP="00C72C3B">
      <w:pPr>
        <w:ind w:left="720"/>
      </w:pPr>
      <w:r w:rsidRPr="00C72C3B">
        <w:rPr>
          <w:b/>
          <w:bCs/>
        </w:rPr>
        <w:t>Use Case</w:t>
      </w:r>
      <w:r>
        <w:t>: Login portal</w:t>
      </w:r>
    </w:p>
    <w:p w14:paraId="008E1CE4" w14:textId="09812AFD" w:rsidR="00C72C3B" w:rsidRDefault="00C72C3B" w:rsidP="00C72C3B">
      <w:pPr>
        <w:ind w:left="720"/>
      </w:pPr>
      <w:r w:rsidRPr="00C72C3B">
        <w:rPr>
          <w:b/>
          <w:bCs/>
        </w:rPr>
        <w:t>Main user</w:t>
      </w:r>
      <w:r>
        <w:t>: admin,</w:t>
      </w:r>
      <w:r w:rsidR="00092B78">
        <w:t xml:space="preserve"> </w:t>
      </w:r>
      <w:r>
        <w:t>user</w:t>
      </w:r>
    </w:p>
    <w:p w14:paraId="5BD15A47" w14:textId="4C80ACF1" w:rsidR="00092B78" w:rsidRDefault="00D37676" w:rsidP="00C72C3B">
      <w:pPr>
        <w:ind w:left="720"/>
      </w:pPr>
      <w:r w:rsidRPr="00D37676">
        <w:rPr>
          <w:b/>
          <w:bCs/>
        </w:rPr>
        <w:t>Short Description</w:t>
      </w:r>
      <w:r>
        <w:t>: User or admin enter credentials and gets checked against database queries. The inputs fields apply security rules.</w:t>
      </w:r>
    </w:p>
    <w:p w14:paraId="4B6CF3B2" w14:textId="3F0014D4" w:rsidR="00AD24EE" w:rsidRDefault="001F3E63" w:rsidP="00AD24EE">
      <w:r w:rsidRPr="00DB7309">
        <w:tab/>
      </w:r>
      <w:r w:rsidRPr="001F3E63">
        <w:rPr>
          <w:b/>
          <w:bCs/>
        </w:rPr>
        <w:t>Conditions</w:t>
      </w:r>
      <w:r>
        <w:rPr>
          <w:b/>
          <w:bCs/>
        </w:rPr>
        <w:t xml:space="preserve">: </w:t>
      </w:r>
      <w:r>
        <w:t>only registered users can use the system with Premium Services.</w:t>
      </w:r>
    </w:p>
    <w:p w14:paraId="012BEDF3" w14:textId="48A85779" w:rsidR="001F3E63" w:rsidRDefault="001F3E63" w:rsidP="00AD24EE">
      <w:r>
        <w:tab/>
      </w:r>
      <w:r w:rsidRPr="001F3E63">
        <w:rPr>
          <w:b/>
          <w:bCs/>
        </w:rPr>
        <w:t>Exit status</w:t>
      </w:r>
      <w:r>
        <w:t>: Successful Cinema Booking system for users.</w:t>
      </w:r>
    </w:p>
    <w:p w14:paraId="7D30A87A" w14:textId="2F92D454" w:rsidR="00AF6FD7" w:rsidRDefault="00AF6FD7" w:rsidP="00AD24EE">
      <w:r>
        <w:tab/>
      </w:r>
      <w:r w:rsidRPr="00AF6FD7">
        <w:rPr>
          <w:b/>
          <w:bCs/>
        </w:rPr>
        <w:t>Main Flow</w:t>
      </w:r>
      <w:r>
        <w:t>:</w:t>
      </w:r>
    </w:p>
    <w:p w14:paraId="2EE85496" w14:textId="2B8168E3" w:rsidR="00FA37B7" w:rsidRDefault="00FA37B7" w:rsidP="00D60E07">
      <w:pPr>
        <w:pStyle w:val="ListParagraph"/>
        <w:numPr>
          <w:ilvl w:val="0"/>
          <w:numId w:val="12"/>
        </w:numPr>
      </w:pPr>
      <w:r>
        <w:t>User registers</w:t>
      </w:r>
    </w:p>
    <w:p w14:paraId="1EA1A375" w14:textId="69E79E67" w:rsidR="00FA37B7" w:rsidRDefault="00FA37B7" w:rsidP="00D60E07">
      <w:pPr>
        <w:pStyle w:val="ListParagraph"/>
        <w:numPr>
          <w:ilvl w:val="0"/>
          <w:numId w:val="12"/>
        </w:numPr>
      </w:pPr>
      <w:r>
        <w:t>System checks input integrity</w:t>
      </w:r>
      <w:r w:rsidR="00473B09">
        <w:t xml:space="preserve"> [Alternative Flow A]</w:t>
      </w:r>
    </w:p>
    <w:p w14:paraId="4EAE313B" w14:textId="70621E37" w:rsidR="00FA37B7" w:rsidRDefault="00FA37B7" w:rsidP="00D60E07">
      <w:pPr>
        <w:pStyle w:val="ListParagraph"/>
        <w:numPr>
          <w:ilvl w:val="0"/>
          <w:numId w:val="12"/>
        </w:numPr>
      </w:pPr>
      <w:r>
        <w:t>User Logins</w:t>
      </w:r>
    </w:p>
    <w:p w14:paraId="7F2E09F4" w14:textId="0F51C2E1" w:rsidR="00FA37B7" w:rsidRDefault="00FA37B7" w:rsidP="00D60E07">
      <w:pPr>
        <w:pStyle w:val="ListParagraph"/>
        <w:numPr>
          <w:ilvl w:val="0"/>
          <w:numId w:val="12"/>
        </w:numPr>
      </w:pPr>
      <w:r>
        <w:t>System Checks input integrity</w:t>
      </w:r>
      <w:r w:rsidR="00473B09">
        <w:t xml:space="preserve"> [Alternative Flow B]</w:t>
      </w:r>
    </w:p>
    <w:p w14:paraId="22674547" w14:textId="654975E6" w:rsidR="00FA37B7" w:rsidRPr="001F3E63" w:rsidRDefault="00FA37B7" w:rsidP="00D60E07">
      <w:pPr>
        <w:pStyle w:val="ListParagraph"/>
        <w:numPr>
          <w:ilvl w:val="0"/>
          <w:numId w:val="12"/>
        </w:numPr>
      </w:pPr>
      <w:r>
        <w:t>Enjoy movies</w:t>
      </w:r>
    </w:p>
    <w:p w14:paraId="07E52217" w14:textId="6B4A00D4" w:rsidR="001F3E63" w:rsidRPr="0085142B" w:rsidRDefault="001F3E63" w:rsidP="00AD24EE">
      <w:pPr>
        <w:rPr>
          <w:b/>
          <w:bCs/>
        </w:rPr>
      </w:pPr>
      <w:r w:rsidRPr="0085142B">
        <w:rPr>
          <w:b/>
          <w:bCs/>
        </w:rPr>
        <w:tab/>
      </w:r>
      <w:r w:rsidR="0085142B" w:rsidRPr="0085142B">
        <w:rPr>
          <w:b/>
          <w:bCs/>
        </w:rPr>
        <w:t>Alternative flows</w:t>
      </w:r>
    </w:p>
    <w:p w14:paraId="4C2935D6" w14:textId="540FFC65" w:rsidR="00AD24EE" w:rsidRDefault="0085142B" w:rsidP="00AD24EE">
      <w:r>
        <w:tab/>
      </w:r>
      <w:r w:rsidRPr="0085142B">
        <w:rPr>
          <w:u w:val="single"/>
        </w:rPr>
        <w:t>Alternative flow A:</w:t>
      </w:r>
      <w:r>
        <w:rPr>
          <w:u w:val="single"/>
        </w:rPr>
        <w:t xml:space="preserve"> </w:t>
      </w:r>
      <w:r>
        <w:t>Field checking</w:t>
      </w:r>
    </w:p>
    <w:p w14:paraId="0452968C" w14:textId="34BEBD78" w:rsidR="0085142B" w:rsidRPr="0085142B" w:rsidRDefault="0085142B" w:rsidP="00AD24EE">
      <w:r>
        <w:tab/>
        <w:t>If not valid input check jumps on Step 1</w:t>
      </w:r>
    </w:p>
    <w:p w14:paraId="24EE2C42" w14:textId="77777777" w:rsidR="0085142B" w:rsidRDefault="0085142B" w:rsidP="0085142B">
      <w:pPr>
        <w:ind w:firstLine="720"/>
      </w:pPr>
      <w:r w:rsidRPr="0085142B">
        <w:rPr>
          <w:u w:val="single"/>
        </w:rPr>
        <w:t>Alternative flow B:</w:t>
      </w:r>
      <w:r>
        <w:rPr>
          <w:u w:val="single"/>
        </w:rPr>
        <w:t xml:space="preserve"> </w:t>
      </w:r>
      <w:r>
        <w:t>Field checking</w:t>
      </w:r>
    </w:p>
    <w:p w14:paraId="6024B4F2" w14:textId="52E87A93" w:rsidR="0085142B" w:rsidRPr="0085142B" w:rsidRDefault="0085142B" w:rsidP="0085142B">
      <w:r>
        <w:tab/>
        <w:t>If not valid input check jumps on Step 3</w:t>
      </w:r>
    </w:p>
    <w:p w14:paraId="2F0CEB7C" w14:textId="7B3E8100" w:rsidR="0085142B" w:rsidRPr="0085142B" w:rsidRDefault="0085142B" w:rsidP="0085142B">
      <w:pPr>
        <w:ind w:firstLine="720"/>
        <w:rPr>
          <w:u w:val="single"/>
        </w:rPr>
      </w:pPr>
    </w:p>
    <w:p w14:paraId="686D8653" w14:textId="4CC714B0" w:rsidR="00AD24EE" w:rsidRDefault="00AD24EE" w:rsidP="00AD24EE"/>
    <w:p w14:paraId="0C718B6B" w14:textId="7AFE356D" w:rsidR="00AD24EE" w:rsidRDefault="00AD24EE" w:rsidP="00AD24EE"/>
    <w:p w14:paraId="05548139" w14:textId="4E92FA65" w:rsidR="00AD24EE" w:rsidRDefault="00AD24EE" w:rsidP="00AD24EE"/>
    <w:p w14:paraId="779CC3BD" w14:textId="540E1BB3" w:rsidR="00FA72F3" w:rsidRDefault="00FA72F3" w:rsidP="00AD24EE"/>
    <w:p w14:paraId="3C498D8D" w14:textId="6CC826CC" w:rsidR="00FA72F3" w:rsidRDefault="00FA72F3" w:rsidP="00AD24EE"/>
    <w:p w14:paraId="55855260" w14:textId="76B606DC" w:rsidR="00FA72F3" w:rsidRDefault="00FA72F3" w:rsidP="00AD24EE"/>
    <w:p w14:paraId="40322BE5" w14:textId="5FCAC156" w:rsidR="00FA72F3" w:rsidRDefault="00FA72F3" w:rsidP="00AD24EE"/>
    <w:p w14:paraId="483BCAE3" w14:textId="77777777" w:rsidR="00B50828" w:rsidRDefault="00B50828" w:rsidP="00260B6D"/>
    <w:p w14:paraId="5961D0B6" w14:textId="251F5E34" w:rsidR="0020455C" w:rsidRDefault="001D2DA0" w:rsidP="00D60E07">
      <w:pPr>
        <w:pStyle w:val="Heading2"/>
        <w:numPr>
          <w:ilvl w:val="0"/>
          <w:numId w:val="11"/>
        </w:numPr>
        <w:rPr>
          <w:rStyle w:val="Strong"/>
        </w:rPr>
      </w:pPr>
      <w:bookmarkStart w:id="11" w:name="_Toc68847318"/>
      <w:r>
        <w:rPr>
          <w:rStyle w:val="Strong"/>
        </w:rPr>
        <w:softHyphen/>
      </w:r>
      <w:r w:rsidR="00B10C4B">
        <w:rPr>
          <w:rStyle w:val="Strong"/>
        </w:rPr>
        <w:t xml:space="preserve">Class </w:t>
      </w:r>
      <w:r w:rsidR="0092117E">
        <w:rPr>
          <w:rStyle w:val="Strong"/>
        </w:rPr>
        <w:t>Diagrams</w:t>
      </w:r>
      <w:bookmarkEnd w:id="11"/>
    </w:p>
    <w:p w14:paraId="543C9C02" w14:textId="3439DDE1" w:rsidR="0092117E" w:rsidRDefault="0092117E" w:rsidP="0092117E"/>
    <w:p w14:paraId="2B01E2D2" w14:textId="77777777" w:rsidR="0092117E" w:rsidRPr="0092117E" w:rsidRDefault="0092117E" w:rsidP="0092117E"/>
    <w:p w14:paraId="3DBB8A7F" w14:textId="384F5F10" w:rsidR="00FC7619" w:rsidRDefault="001D2DA0" w:rsidP="00DB7309">
      <w:pPr>
        <w:spacing w:before="240"/>
      </w:pPr>
      <w:r w:rsidRPr="001D2DA0">
        <w:rPr>
          <w:noProof/>
        </w:rPr>
        <w:drawing>
          <wp:inline distT="0" distB="0" distL="0" distR="0" wp14:anchorId="57FEB503" wp14:editId="11A94CE2">
            <wp:extent cx="6400800" cy="3553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553460"/>
                    </a:xfrm>
                    <a:prstGeom prst="rect">
                      <a:avLst/>
                    </a:prstGeom>
                  </pic:spPr>
                </pic:pic>
              </a:graphicData>
            </a:graphic>
          </wp:inline>
        </w:drawing>
      </w:r>
    </w:p>
    <w:p w14:paraId="05B322B2" w14:textId="5CE85D18" w:rsidR="004A2630" w:rsidRDefault="004A2630" w:rsidP="00260B6D"/>
    <w:p w14:paraId="59484AFE" w14:textId="4571D3FB" w:rsidR="00965C6D" w:rsidRDefault="00965C6D" w:rsidP="00260B6D"/>
    <w:p w14:paraId="3ADE18A1" w14:textId="7563A729" w:rsidR="00965C6D" w:rsidRDefault="00965C6D" w:rsidP="00260B6D"/>
    <w:p w14:paraId="0B10C576" w14:textId="1D73F332" w:rsidR="00965C6D" w:rsidRDefault="00965C6D" w:rsidP="00260B6D"/>
    <w:p w14:paraId="044588E7" w14:textId="7AA1C12F" w:rsidR="00965C6D" w:rsidRDefault="00965C6D" w:rsidP="00260B6D"/>
    <w:p w14:paraId="2A7D1BEA" w14:textId="1CA4B2F5" w:rsidR="00965C6D" w:rsidRDefault="00965C6D" w:rsidP="00260B6D"/>
    <w:p w14:paraId="75721766" w14:textId="34F89F50" w:rsidR="00965C6D" w:rsidRDefault="00965C6D" w:rsidP="00260B6D"/>
    <w:p w14:paraId="41049242" w14:textId="676BD1C7" w:rsidR="00965C6D" w:rsidRDefault="00965C6D" w:rsidP="00260B6D"/>
    <w:p w14:paraId="2E5BBD66" w14:textId="107DC06F" w:rsidR="00965C6D" w:rsidRDefault="00965C6D" w:rsidP="00260B6D"/>
    <w:p w14:paraId="434C15A6" w14:textId="77777777" w:rsidR="00965C6D" w:rsidRDefault="00965C6D" w:rsidP="00260B6D"/>
    <w:p w14:paraId="353070E3" w14:textId="76CF9D0D" w:rsidR="000B28A4" w:rsidRDefault="000B28A4" w:rsidP="00D60E07">
      <w:pPr>
        <w:pStyle w:val="Heading2"/>
        <w:numPr>
          <w:ilvl w:val="0"/>
          <w:numId w:val="11"/>
        </w:numPr>
        <w:rPr>
          <w:rStyle w:val="Strong"/>
        </w:rPr>
      </w:pPr>
      <w:bookmarkStart w:id="12" w:name="_Toc68847319"/>
      <w:r>
        <w:rPr>
          <w:rStyle w:val="Strong"/>
        </w:rPr>
        <w:lastRenderedPageBreak/>
        <w:t>State machine/State chart Diagram</w:t>
      </w:r>
      <w:bookmarkEnd w:id="12"/>
    </w:p>
    <w:p w14:paraId="5AA382C6" w14:textId="086AC792" w:rsidR="004A2630" w:rsidRDefault="004A2630" w:rsidP="00260B6D"/>
    <w:p w14:paraId="0376D747" w14:textId="26758AE7" w:rsidR="00965C6D" w:rsidRDefault="00965C6D" w:rsidP="00260B6D">
      <w:r w:rsidRPr="00965C6D">
        <w:rPr>
          <w:noProof/>
        </w:rPr>
        <w:drawing>
          <wp:inline distT="0" distB="0" distL="0" distR="0" wp14:anchorId="30AEB4C5" wp14:editId="3B203043">
            <wp:extent cx="6400800" cy="5126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5126355"/>
                    </a:xfrm>
                    <a:prstGeom prst="rect">
                      <a:avLst/>
                    </a:prstGeom>
                  </pic:spPr>
                </pic:pic>
              </a:graphicData>
            </a:graphic>
          </wp:inline>
        </w:drawing>
      </w:r>
    </w:p>
    <w:p w14:paraId="065E787E" w14:textId="55E66CEA" w:rsidR="008C4D90" w:rsidRDefault="008C4D90" w:rsidP="00C7653D">
      <w:pPr>
        <w:jc w:val="center"/>
      </w:pPr>
    </w:p>
    <w:p w14:paraId="6D3DD8BD" w14:textId="78B0B26F" w:rsidR="008C4D90" w:rsidRDefault="008C4D90" w:rsidP="00260B6D"/>
    <w:p w14:paraId="2DBA3C32" w14:textId="5CA404FB" w:rsidR="008C4D90" w:rsidRDefault="008C4D90" w:rsidP="00260B6D"/>
    <w:p w14:paraId="1B600194" w14:textId="4D294FED" w:rsidR="008C4D90" w:rsidRDefault="008C4D90" w:rsidP="00260B6D"/>
    <w:p w14:paraId="44EC03AD" w14:textId="77777777" w:rsidR="008C4D90" w:rsidRDefault="008C4D90" w:rsidP="00260B6D"/>
    <w:p w14:paraId="684AF945" w14:textId="77777777" w:rsidR="000B28A4" w:rsidRDefault="000B28A4" w:rsidP="00260B6D"/>
    <w:p w14:paraId="73E0412A" w14:textId="69FBFE5B" w:rsidR="008C4D90" w:rsidRDefault="008C4D90" w:rsidP="00D60E07">
      <w:pPr>
        <w:pStyle w:val="Heading2"/>
        <w:numPr>
          <w:ilvl w:val="0"/>
          <w:numId w:val="11"/>
        </w:numPr>
        <w:rPr>
          <w:rStyle w:val="Strong"/>
        </w:rPr>
      </w:pPr>
      <w:bookmarkStart w:id="13" w:name="_Toc68847320"/>
      <w:r>
        <w:rPr>
          <w:rStyle w:val="Strong"/>
        </w:rPr>
        <w:lastRenderedPageBreak/>
        <w:t>Storyboards &amp; Wireframes</w:t>
      </w:r>
      <w:r w:rsidR="00AC3C11">
        <w:rPr>
          <w:rStyle w:val="Strong"/>
        </w:rPr>
        <w:t xml:space="preserve"> </w:t>
      </w:r>
      <w:r w:rsidR="005B23BB">
        <w:rPr>
          <w:rStyle w:val="Strong"/>
        </w:rPr>
        <w:t>(low fidelity)</w:t>
      </w:r>
      <w:bookmarkEnd w:id="13"/>
    </w:p>
    <w:p w14:paraId="0359DC01" w14:textId="77777777" w:rsidR="00262F1A" w:rsidRPr="00262F1A" w:rsidRDefault="00262F1A" w:rsidP="00262F1A"/>
    <w:p w14:paraId="7FDE6CB2" w14:textId="2959B7E7" w:rsidR="00C145B5" w:rsidRDefault="00C145B5" w:rsidP="00C145B5"/>
    <w:p w14:paraId="71F0F2D4" w14:textId="43A0AE05" w:rsidR="00262F1A" w:rsidRDefault="00262F1A" w:rsidP="00C145B5"/>
    <w:p w14:paraId="0640CB2A" w14:textId="7EBEB976" w:rsidR="00262F1A" w:rsidRDefault="00262F1A" w:rsidP="00C145B5"/>
    <w:p w14:paraId="75DDCE56" w14:textId="5941BDCA" w:rsidR="00262F1A" w:rsidRDefault="00262F1A" w:rsidP="00C145B5"/>
    <w:p w14:paraId="4A1AD4A9" w14:textId="025D2EEA" w:rsidR="00262F1A" w:rsidRDefault="00262F1A" w:rsidP="00C145B5"/>
    <w:p w14:paraId="4BDD807A" w14:textId="0B96AE61" w:rsidR="00262F1A" w:rsidRDefault="00262F1A" w:rsidP="00C145B5"/>
    <w:p w14:paraId="2EAC727E" w14:textId="28B1088B" w:rsidR="00262F1A" w:rsidRDefault="00262F1A" w:rsidP="00C145B5"/>
    <w:p w14:paraId="2AA17BE3" w14:textId="101A8092" w:rsidR="00262F1A" w:rsidRDefault="00262F1A" w:rsidP="00C145B5"/>
    <w:p w14:paraId="63C310FE" w14:textId="4D6FC3B4" w:rsidR="00262F1A" w:rsidRDefault="00262F1A" w:rsidP="00C145B5"/>
    <w:p w14:paraId="53B3ABA7" w14:textId="2ECD08A6" w:rsidR="00262F1A" w:rsidRDefault="00262F1A" w:rsidP="00C145B5"/>
    <w:p w14:paraId="0AD1A020" w14:textId="26F89A9B" w:rsidR="00262F1A" w:rsidRDefault="00262F1A" w:rsidP="00C145B5"/>
    <w:p w14:paraId="2A5001E1" w14:textId="5A64D8D9" w:rsidR="00262F1A" w:rsidRDefault="00262F1A" w:rsidP="00C145B5"/>
    <w:p w14:paraId="69DFDAF1" w14:textId="4BDF2EC9" w:rsidR="00262F1A" w:rsidRDefault="00262F1A" w:rsidP="00C145B5"/>
    <w:p w14:paraId="4C12A9B0" w14:textId="0304A885" w:rsidR="00262F1A" w:rsidRDefault="00262F1A" w:rsidP="00C145B5"/>
    <w:p w14:paraId="64C1B927" w14:textId="76E8E7E8" w:rsidR="00262F1A" w:rsidRDefault="00262F1A" w:rsidP="00C145B5"/>
    <w:p w14:paraId="60159ED9" w14:textId="387BD681" w:rsidR="00262F1A" w:rsidRDefault="00262F1A" w:rsidP="00C145B5"/>
    <w:p w14:paraId="01E0ED61" w14:textId="2CFF65E6" w:rsidR="00262F1A" w:rsidRDefault="00262F1A" w:rsidP="00C145B5"/>
    <w:p w14:paraId="5CF50338" w14:textId="3E8963F2" w:rsidR="00262F1A" w:rsidRDefault="00262F1A" w:rsidP="00C145B5"/>
    <w:p w14:paraId="37CC0445" w14:textId="28CC9E3D" w:rsidR="00262F1A" w:rsidRDefault="00262F1A" w:rsidP="00C145B5"/>
    <w:p w14:paraId="4CDF5576" w14:textId="2EDE7EC3" w:rsidR="00262F1A" w:rsidRDefault="00262F1A" w:rsidP="00C145B5"/>
    <w:p w14:paraId="28B1D216" w14:textId="48D56843" w:rsidR="00262F1A" w:rsidRDefault="00262F1A" w:rsidP="00C145B5"/>
    <w:p w14:paraId="3E0DBD1D" w14:textId="301CD528" w:rsidR="00262F1A" w:rsidRDefault="00262F1A" w:rsidP="00C145B5"/>
    <w:p w14:paraId="5D2A2E48" w14:textId="363E5653" w:rsidR="00262F1A" w:rsidRDefault="00262F1A" w:rsidP="00C145B5"/>
    <w:p w14:paraId="108283A6" w14:textId="77777777" w:rsidR="00262F1A" w:rsidRPr="00C145B5" w:rsidRDefault="00262F1A" w:rsidP="00C145B5"/>
    <w:p w14:paraId="31131252" w14:textId="3D8466D9" w:rsidR="00D54200" w:rsidRDefault="00D54200" w:rsidP="00D60E07">
      <w:pPr>
        <w:pStyle w:val="Heading2"/>
        <w:numPr>
          <w:ilvl w:val="0"/>
          <w:numId w:val="11"/>
        </w:numPr>
        <w:rPr>
          <w:rStyle w:val="Strong"/>
        </w:rPr>
      </w:pPr>
      <w:bookmarkStart w:id="14" w:name="_Toc68847321"/>
      <w:r>
        <w:rPr>
          <w:rStyle w:val="Strong"/>
        </w:rPr>
        <w:lastRenderedPageBreak/>
        <w:t>User Flows</w:t>
      </w:r>
      <w:bookmarkEnd w:id="14"/>
    </w:p>
    <w:p w14:paraId="077D92AA" w14:textId="59EAB730" w:rsidR="00C7653D" w:rsidRPr="00D54200" w:rsidRDefault="004E282D" w:rsidP="00411EF1">
      <w:pPr>
        <w:jc w:val="center"/>
      </w:pPr>
      <w:r w:rsidRPr="004E282D">
        <w:rPr>
          <w:noProof/>
        </w:rPr>
        <w:drawing>
          <wp:inline distT="0" distB="0" distL="0" distR="0" wp14:anchorId="1C82A334" wp14:editId="5ABBB18B">
            <wp:extent cx="4801270" cy="70590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1270" cy="7059010"/>
                    </a:xfrm>
                    <a:prstGeom prst="rect">
                      <a:avLst/>
                    </a:prstGeom>
                  </pic:spPr>
                </pic:pic>
              </a:graphicData>
            </a:graphic>
          </wp:inline>
        </w:drawing>
      </w:r>
    </w:p>
    <w:p w14:paraId="74F05E62" w14:textId="47CFE3D9" w:rsidR="00D54200" w:rsidRDefault="00D54200" w:rsidP="00260B6D"/>
    <w:p w14:paraId="0D64CC29" w14:textId="77777777" w:rsidR="00262F1A" w:rsidRDefault="00262F1A" w:rsidP="00260B6D"/>
    <w:p w14:paraId="4461C4DF" w14:textId="433B4068" w:rsidR="00D54200" w:rsidRDefault="00D54200" w:rsidP="00D60E07">
      <w:pPr>
        <w:pStyle w:val="Heading2"/>
        <w:numPr>
          <w:ilvl w:val="0"/>
          <w:numId w:val="11"/>
        </w:numPr>
        <w:rPr>
          <w:rStyle w:val="Strong"/>
        </w:rPr>
      </w:pPr>
      <w:bookmarkStart w:id="15" w:name="_Toc68847322"/>
      <w:r>
        <w:rPr>
          <w:rStyle w:val="Strong"/>
        </w:rPr>
        <w:t>Web Site map</w:t>
      </w:r>
      <w:r w:rsidR="00302F2B">
        <w:rPr>
          <w:rStyle w:val="Strong"/>
        </w:rPr>
        <w:t xml:space="preserve"> Design &amp; Planning</w:t>
      </w:r>
      <w:bookmarkEnd w:id="15"/>
    </w:p>
    <w:p w14:paraId="100661F1" w14:textId="5FE81A03" w:rsidR="00E62814" w:rsidRDefault="00E62814" w:rsidP="00E62814"/>
    <w:p w14:paraId="663ADF85" w14:textId="7B9DE9DF" w:rsidR="00E62814" w:rsidRDefault="00E62814" w:rsidP="00E62814"/>
    <w:p w14:paraId="74221A2D" w14:textId="77777777" w:rsidR="00E62814" w:rsidRPr="00E62814" w:rsidRDefault="00E62814" w:rsidP="00E62814"/>
    <w:p w14:paraId="14ECC9C2" w14:textId="5B04C6E8" w:rsidR="00B55FB4" w:rsidRDefault="00B55FB4" w:rsidP="00B55FB4"/>
    <w:p w14:paraId="318244CF" w14:textId="5E87B800" w:rsidR="00E62814" w:rsidRPr="00E62814" w:rsidRDefault="000E3B4F" w:rsidP="00E62814">
      <w:r w:rsidRPr="000E3B4F">
        <w:rPr>
          <w:noProof/>
        </w:rPr>
        <w:drawing>
          <wp:inline distT="0" distB="0" distL="0" distR="0" wp14:anchorId="17AAB357" wp14:editId="732DD39A">
            <wp:extent cx="6400800" cy="2879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2879725"/>
                    </a:xfrm>
                    <a:prstGeom prst="rect">
                      <a:avLst/>
                    </a:prstGeom>
                  </pic:spPr>
                </pic:pic>
              </a:graphicData>
            </a:graphic>
          </wp:inline>
        </w:drawing>
      </w:r>
    </w:p>
    <w:p w14:paraId="0E697E94" w14:textId="1BF4E8EE" w:rsidR="00262F1A" w:rsidRDefault="004C5789" w:rsidP="00260B6D">
      <w:r>
        <w:rPr>
          <w:noProof/>
        </w:rPr>
        <w:lastRenderedPageBreak/>
        <w:drawing>
          <wp:inline distT="0" distB="0" distL="0" distR="0" wp14:anchorId="68586913" wp14:editId="1A65350A">
            <wp:extent cx="6400800" cy="5476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5476240"/>
                    </a:xfrm>
                    <a:prstGeom prst="rect">
                      <a:avLst/>
                    </a:prstGeom>
                    <a:noFill/>
                    <a:ln>
                      <a:noFill/>
                    </a:ln>
                  </pic:spPr>
                </pic:pic>
              </a:graphicData>
            </a:graphic>
          </wp:inline>
        </w:drawing>
      </w:r>
    </w:p>
    <w:p w14:paraId="59D95D7F" w14:textId="2AFD461A" w:rsidR="00546856" w:rsidRDefault="00546856" w:rsidP="00260B6D"/>
    <w:p w14:paraId="51772EA2" w14:textId="0FFF8DF3" w:rsidR="00546856" w:rsidRDefault="00546856" w:rsidP="00260B6D"/>
    <w:p w14:paraId="59F55C12" w14:textId="34DA129B" w:rsidR="00B237F9" w:rsidRDefault="00B237F9" w:rsidP="00260B6D"/>
    <w:p w14:paraId="2D0885A6" w14:textId="3AFBF3C4" w:rsidR="00B237F9" w:rsidRDefault="00B237F9" w:rsidP="00260B6D"/>
    <w:p w14:paraId="6EC38476" w14:textId="5DBD9009" w:rsidR="00B237F9" w:rsidRDefault="00B237F9" w:rsidP="00260B6D"/>
    <w:p w14:paraId="4C4B9C22" w14:textId="0BB1AFA7" w:rsidR="00B237F9" w:rsidRDefault="00B237F9" w:rsidP="00260B6D"/>
    <w:p w14:paraId="3AAC5157" w14:textId="77777777" w:rsidR="00B237F9" w:rsidRDefault="00B237F9" w:rsidP="00260B6D"/>
    <w:p w14:paraId="031399CE" w14:textId="77777777" w:rsidR="00546856" w:rsidRDefault="00546856" w:rsidP="00D60E07">
      <w:pPr>
        <w:pStyle w:val="Heading2"/>
        <w:numPr>
          <w:ilvl w:val="0"/>
          <w:numId w:val="11"/>
        </w:numPr>
        <w:rPr>
          <w:rStyle w:val="Strong"/>
        </w:rPr>
      </w:pPr>
      <w:bookmarkStart w:id="16" w:name="_Toc68847323"/>
      <w:r>
        <w:rPr>
          <w:rStyle w:val="Strong"/>
        </w:rPr>
        <w:lastRenderedPageBreak/>
        <w:t>Heat Map</w:t>
      </w:r>
      <w:r w:rsidR="008F510B">
        <w:rPr>
          <w:rStyle w:val="Strong"/>
        </w:rPr>
        <w:t>/mockup?</w:t>
      </w:r>
      <w:bookmarkEnd w:id="16"/>
    </w:p>
    <w:p w14:paraId="7C5B2970" w14:textId="77777777" w:rsidR="00B237F9" w:rsidRDefault="00B237F9" w:rsidP="00B237F9"/>
    <w:p w14:paraId="68D67228" w14:textId="77777777" w:rsidR="00B237F9" w:rsidRDefault="00B237F9" w:rsidP="00B237F9"/>
    <w:p w14:paraId="39E13F0D" w14:textId="7096EFA2" w:rsidR="00B237F9" w:rsidRPr="00B237F9" w:rsidRDefault="00B237F9" w:rsidP="00B237F9">
      <w:pPr>
        <w:sectPr w:rsidR="00B237F9" w:rsidRPr="00B237F9" w:rsidSect="00AC4859">
          <w:headerReference w:type="default" r:id="rId29"/>
          <w:pgSz w:w="12240" w:h="15840" w:code="1"/>
          <w:pgMar w:top="2160" w:right="1080" w:bottom="720" w:left="1080" w:header="648" w:footer="432" w:gutter="0"/>
          <w:cols w:space="708"/>
          <w:docGrid w:linePitch="360"/>
        </w:sectPr>
      </w:pPr>
      <w:r w:rsidRPr="00B237F9">
        <w:rPr>
          <w:noProof/>
        </w:rPr>
        <w:drawing>
          <wp:inline distT="0" distB="0" distL="0" distR="0" wp14:anchorId="69740FB6" wp14:editId="77F16D68">
            <wp:extent cx="6400800" cy="26447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2644775"/>
                    </a:xfrm>
                    <a:prstGeom prst="rect">
                      <a:avLst/>
                    </a:prstGeom>
                  </pic:spPr>
                </pic:pic>
              </a:graphicData>
            </a:graphic>
          </wp:inline>
        </w:drawing>
      </w:r>
    </w:p>
    <w:p w14:paraId="6ABF5B40" w14:textId="4D8B5B35" w:rsidR="00D27AF8" w:rsidRPr="00E237E8" w:rsidRDefault="00933232" w:rsidP="00D60E07">
      <w:pPr>
        <w:pStyle w:val="Heading1"/>
        <w:numPr>
          <w:ilvl w:val="0"/>
          <w:numId w:val="2"/>
        </w:numPr>
        <w:ind w:left="0" w:firstLine="0"/>
        <w:sectPr w:rsidR="00D27AF8" w:rsidRPr="00E237E8" w:rsidSect="00AC4859">
          <w:pgSz w:w="12240" w:h="15840" w:code="1"/>
          <w:pgMar w:top="2160" w:right="1080" w:bottom="720" w:left="1080" w:header="648" w:footer="432" w:gutter="0"/>
          <w:cols w:space="708"/>
          <w:docGrid w:linePitch="360"/>
        </w:sectPr>
      </w:pPr>
      <w:bookmarkStart w:id="17" w:name="_Toc68847324"/>
      <w:r>
        <w:rPr>
          <w:b w:val="0"/>
          <w:bCs/>
        </w:rPr>
        <w:lastRenderedPageBreak/>
        <w:t xml:space="preserve">Project </w:t>
      </w:r>
      <w:r w:rsidR="00923E08">
        <w:rPr>
          <w:b w:val="0"/>
          <w:bCs/>
        </w:rPr>
        <w:t>management</w:t>
      </w:r>
      <w:bookmarkEnd w:id="17"/>
    </w:p>
    <w:p w14:paraId="6F85146C" w14:textId="3015C682" w:rsidR="00BD0C60" w:rsidRPr="00E237E8" w:rsidRDefault="00BD0C60" w:rsidP="00923E08">
      <w:pPr>
        <w:pStyle w:val="ListBullet"/>
        <w:numPr>
          <w:ilvl w:val="0"/>
          <w:numId w:val="0"/>
        </w:numPr>
      </w:pPr>
    </w:p>
    <w:sectPr w:rsidR="00BD0C60" w:rsidRPr="00E237E8" w:rsidSect="00AC4859">
      <w:footerReference w:type="first" r:id="rId31"/>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524660" w14:textId="77777777" w:rsidR="00F32FCA" w:rsidRDefault="00F32FCA" w:rsidP="005A20E2">
      <w:pPr>
        <w:spacing w:after="0"/>
      </w:pPr>
      <w:r>
        <w:separator/>
      </w:r>
    </w:p>
    <w:p w14:paraId="3A62A492" w14:textId="77777777" w:rsidR="00F32FCA" w:rsidRDefault="00F32FCA"/>
    <w:p w14:paraId="75504AC1" w14:textId="77777777" w:rsidR="00F32FCA" w:rsidRDefault="00F32FCA" w:rsidP="009B4773"/>
    <w:p w14:paraId="2450C686" w14:textId="77777777" w:rsidR="00F32FCA" w:rsidRDefault="00F32FCA" w:rsidP="00513832"/>
  </w:endnote>
  <w:endnote w:type="continuationSeparator" w:id="0">
    <w:p w14:paraId="386F32B7" w14:textId="77777777" w:rsidR="00F32FCA" w:rsidRDefault="00F32FCA" w:rsidP="005A20E2">
      <w:pPr>
        <w:spacing w:after="0"/>
      </w:pPr>
      <w:r>
        <w:continuationSeparator/>
      </w:r>
    </w:p>
    <w:p w14:paraId="1CF95FFD" w14:textId="77777777" w:rsidR="00F32FCA" w:rsidRDefault="00F32FCA"/>
    <w:p w14:paraId="25E427A8" w14:textId="77777777" w:rsidR="00F32FCA" w:rsidRDefault="00F32FCA" w:rsidP="009B4773"/>
    <w:p w14:paraId="3CD21B18" w14:textId="77777777" w:rsidR="00F32FCA" w:rsidRDefault="00F32FCA"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2348994"/>
      <w:docPartObj>
        <w:docPartGallery w:val="Page Numbers (Bottom of Page)"/>
        <w:docPartUnique/>
      </w:docPartObj>
    </w:sdtPr>
    <w:sdtEndPr>
      <w:rPr>
        <w:noProof/>
      </w:rPr>
    </w:sdtEndPr>
    <w:sdtContent>
      <w:sdt>
        <w:sdtPr>
          <w:id w:val="173551353"/>
          <w:docPartObj>
            <w:docPartGallery w:val="Page Numbers (Bottom of Page)"/>
            <w:docPartUnique/>
          </w:docPartObj>
        </w:sdtPr>
        <w:sdtEndPr>
          <w:rPr>
            <w:noProof/>
          </w:rPr>
        </w:sdtEndPr>
        <w:sdtContent>
          <w:p w14:paraId="50719702" w14:textId="77777777" w:rsidR="006F3B05" w:rsidRDefault="006F3B05"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5307862"/>
      <w:docPartObj>
        <w:docPartGallery w:val="Page Numbers (Bottom of Page)"/>
        <w:docPartUnique/>
      </w:docPartObj>
    </w:sdtPr>
    <w:sdtEndPr>
      <w:rPr>
        <w:noProof/>
      </w:rPr>
    </w:sdtEndPr>
    <w:sdtContent>
      <w:sdt>
        <w:sdtPr>
          <w:id w:val="241920231"/>
          <w:docPartObj>
            <w:docPartGallery w:val="Page Numbers (Bottom of Page)"/>
            <w:docPartUnique/>
          </w:docPartObj>
        </w:sdtPr>
        <w:sdtEndPr>
          <w:rPr>
            <w:noProof/>
          </w:rPr>
        </w:sdtEndPr>
        <w:sdtContent>
          <w:p w14:paraId="14542587" w14:textId="77777777" w:rsidR="006F3B05" w:rsidRDefault="006F3B05" w:rsidP="00D94688">
            <w:pPr>
              <w:pStyle w:val="Footer"/>
              <w:jc w:val="right"/>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A2934" w14:textId="77777777" w:rsidR="006F3B05" w:rsidRPr="00F8411A" w:rsidRDefault="006F3B05" w:rsidP="00F8411A">
    <w:pPr>
      <w:pStyle w:val="Footer"/>
    </w:pPr>
    <w:r>
      <w:rPr>
        <w:noProof/>
      </w:rPr>
      <mc:AlternateContent>
        <mc:Choice Requires="wps">
          <w:drawing>
            <wp:anchor distT="45720" distB="45720" distL="114300" distR="114300" simplePos="0" relativeHeight="251700224" behindDoc="0" locked="0" layoutInCell="1" allowOverlap="1" wp14:anchorId="5A174EA1" wp14:editId="4B305546">
              <wp:simplePos x="0" y="0"/>
              <wp:positionH relativeFrom="margin">
                <wp:align>right</wp:align>
              </wp:positionH>
              <wp:positionV relativeFrom="paragraph">
                <wp:posOffset>18415</wp:posOffset>
              </wp:positionV>
              <wp:extent cx="173736" cy="274320"/>
              <wp:effectExtent l="0" t="0" r="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 cy="274320"/>
                      </a:xfrm>
                      <a:prstGeom prst="rect">
                        <a:avLst/>
                      </a:prstGeom>
                      <a:noFill/>
                      <a:ln w="9525">
                        <a:noFill/>
                        <a:miter lim="800000"/>
                        <a:headEnd/>
                        <a:tailEnd/>
                      </a:ln>
                    </wps:spPr>
                    <wps:txbx>
                      <w:txbxContent>
                        <w:p w14:paraId="39AE2512" w14:textId="77777777" w:rsidR="006F3B05" w:rsidRPr="00096BE1" w:rsidRDefault="006F3B05"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Pr="00096BE1">
                            <w:rPr>
                              <w:rStyle w:val="PageNumber"/>
                            </w:rPr>
                            <w:t>1</w:t>
                          </w:r>
                          <w:r w:rsidRPr="00096BE1">
                            <w:rPr>
                              <w:rStyle w:val="PageNumber"/>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174EA1" id="_x0000_t202" coordsize="21600,21600" o:spt="202" path="m,l,21600r21600,l21600,xe">
              <v:stroke joinstyle="miter"/>
              <v:path gradientshapeok="t" o:connecttype="rect"/>
            </v:shapetype>
            <v:shape id="_x0000_s1027" type="#_x0000_t202" style="position:absolute;margin-left:-37.5pt;margin-top:1.45pt;width:13.7pt;height:21.6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" filled="f" stroked="f">
              <v:textbox inset="0,0,0,0">
                <w:txbxContent>
                  <w:p w14:paraId="39AE2512" w14:textId="77777777" w:rsidR="006F3B05" w:rsidRPr="00096BE1" w:rsidRDefault="006F3B05"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Pr="00096BE1">
                      <w:rPr>
                        <w:rStyle w:val="PageNumber"/>
                      </w:rPr>
                      <w:t>1</w:t>
                    </w:r>
                    <w:r w:rsidRPr="00096BE1">
                      <w:rPr>
                        <w:rStyle w:val="PageNumber"/>
                      </w:rPr>
                      <w:fldChar w:fldCharType="end"/>
                    </w:r>
                  </w:p>
                </w:txbxContent>
              </v:textbox>
              <w10:wrap anchorx="margin"/>
            </v:shape>
          </w:pict>
        </mc:Fallback>
      </mc:AlternateContent>
    </w:r>
  </w:p>
  <w:p w14:paraId="089B0D5A" w14:textId="77777777" w:rsidR="006F3B05" w:rsidRDefault="006F3B0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9997087"/>
      <w:docPartObj>
        <w:docPartGallery w:val="Page Numbers (Bottom of Page)"/>
        <w:docPartUnique/>
      </w:docPartObj>
    </w:sdtPr>
    <w:sdtEndPr>
      <w:rPr>
        <w:noProof/>
      </w:rPr>
    </w:sdtEndPr>
    <w:sdtContent>
      <w:sdt>
        <w:sdtPr>
          <w:id w:val="-751204049"/>
          <w:docPartObj>
            <w:docPartGallery w:val="Page Numbers (Bottom of Page)"/>
            <w:docPartUnique/>
          </w:docPartObj>
        </w:sdtPr>
        <w:sdtEndPr>
          <w:rPr>
            <w:noProof/>
          </w:rPr>
        </w:sdtEndPr>
        <w:sdtContent>
          <w:p w14:paraId="1E91B313" w14:textId="77777777" w:rsidR="006F3B05" w:rsidRDefault="006F3B05" w:rsidP="00F8411A">
            <w:pPr>
              <w:pStyle w:val="Footer"/>
            </w:pPr>
            <w:r w:rsidRPr="002135FB">
              <w:t>January 24, 20</w:t>
            </w:r>
            <w:r>
              <w:t>XX</w:t>
            </w:r>
            <w:r w:rsidRPr="002135FB">
              <w:rPr>
                <w:lang w:val="ru-RU"/>
              </w:rPr>
              <w:t xml:space="preserve">                                                  </w:t>
            </w:r>
            <w:r>
              <w:rPr>
                <w:lang w:val="ru-RU"/>
              </w:rPr>
              <w:t xml:space="preserve">                  </w:t>
            </w:r>
            <w:r w:rsidRPr="002135FB">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568FA12A" w14:textId="77777777" w:rsidR="006F3B05" w:rsidRDefault="00F32FCA" w:rsidP="00F8411A">
        <w:pPr>
          <w:pStyle w:val="Footer"/>
          <w:rPr>
            <w:noProof/>
          </w:rPr>
        </w:pPr>
      </w:p>
    </w:sdtContent>
  </w:sdt>
  <w:p w14:paraId="7AF98B08" w14:textId="77777777" w:rsidR="006F3B05" w:rsidRDefault="006F3B0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14:paraId="012E773C" w14:textId="77777777" w:rsidR="006F3B05" w:rsidRDefault="006F3B05"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6EA0DA96" w14:textId="77777777" w:rsidR="006F3B05" w:rsidRDefault="00F32FCA"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23595D" w14:textId="77777777" w:rsidR="00F32FCA" w:rsidRDefault="00F32FCA" w:rsidP="005A20E2">
      <w:pPr>
        <w:spacing w:after="0"/>
      </w:pPr>
      <w:r>
        <w:separator/>
      </w:r>
    </w:p>
    <w:p w14:paraId="5B28078C" w14:textId="77777777" w:rsidR="00F32FCA" w:rsidRDefault="00F32FCA"/>
    <w:p w14:paraId="29B659A2" w14:textId="77777777" w:rsidR="00F32FCA" w:rsidRDefault="00F32FCA" w:rsidP="009B4773"/>
    <w:p w14:paraId="5399522C" w14:textId="77777777" w:rsidR="00F32FCA" w:rsidRDefault="00F32FCA" w:rsidP="00513832"/>
  </w:footnote>
  <w:footnote w:type="continuationSeparator" w:id="0">
    <w:p w14:paraId="5AE491AC" w14:textId="77777777" w:rsidR="00F32FCA" w:rsidRDefault="00F32FCA" w:rsidP="005A20E2">
      <w:pPr>
        <w:spacing w:after="0"/>
      </w:pPr>
      <w:r>
        <w:continuationSeparator/>
      </w:r>
    </w:p>
    <w:p w14:paraId="0DB54FF3" w14:textId="77777777" w:rsidR="00F32FCA" w:rsidRDefault="00F32FCA"/>
    <w:p w14:paraId="7FC8D64B" w14:textId="77777777" w:rsidR="00F32FCA" w:rsidRDefault="00F32FCA" w:rsidP="009B4773"/>
    <w:p w14:paraId="56D20437" w14:textId="77777777" w:rsidR="00F32FCA" w:rsidRDefault="00F32FCA"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734CB6" w14:textId="77777777" w:rsidR="006F3B05" w:rsidRDefault="006F3B05" w:rsidP="005A20E2">
    <w:pPr>
      <w:pStyle w:val="Header"/>
      <w:tabs>
        <w:tab w:val="clear" w:pos="9689"/>
        <w:tab w:val="right" w:pos="11057"/>
      </w:tabs>
      <w:ind w:left="-1134" w:right="-1085"/>
    </w:pPr>
    <w:r>
      <w:rPr>
        <w:noProof/>
      </w:rPr>
      <w:drawing>
        <wp:anchor distT="0" distB="0" distL="114300" distR="114300" simplePos="0" relativeHeight="251694080" behindDoc="1" locked="0" layoutInCell="1" allowOverlap="1" wp14:anchorId="34FB4533" wp14:editId="269A8614">
          <wp:simplePos x="0" y="0"/>
          <wp:positionH relativeFrom="page">
            <wp:align>center</wp:align>
          </wp:positionH>
          <wp:positionV relativeFrom="page">
            <wp:align>center</wp:align>
          </wp:positionV>
          <wp:extent cx="7132320" cy="9427464"/>
          <wp:effectExtent l="0" t="0" r="0" b="2540"/>
          <wp:wrapNone/>
          <wp:docPr id="3" name="Picture 3" descr="Two woman discuss someth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ic:nvPicPr>
                <pic:blipFill rotWithShape="1">
                  <a:blip r:embed="rId1">
                    <a:extLst>
                      <a:ext uri="{28A0092B-C50C-407E-A947-70E740481C1C}">
                        <a14:useLocalDpi xmlns:a14="http://schemas.microsoft.com/office/drawing/2010/main" val="0"/>
                      </a:ext>
                    </a:extLst>
                  </a:blip>
                  <a:srcRect l="28395" t="33230" r="40830" b="5725"/>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52D461" w14:textId="77777777" w:rsidR="006F3B05" w:rsidRDefault="006F3B0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03D998" w14:textId="77777777" w:rsidR="006F3B05" w:rsidRDefault="006F3B05">
    <w:r>
      <w:rPr>
        <w:noProof/>
      </w:rPr>
      <w:drawing>
        <wp:anchor distT="0" distB="0" distL="114300" distR="114300" simplePos="0" relativeHeight="251696128" behindDoc="1" locked="0" layoutInCell="1" allowOverlap="1" wp14:anchorId="11166ADC" wp14:editId="240E393D">
          <wp:simplePos x="0" y="0"/>
          <wp:positionH relativeFrom="column">
            <wp:posOffset>-3543300</wp:posOffset>
          </wp:positionH>
          <wp:positionV relativeFrom="margin">
            <wp:posOffset>-1059815</wp:posOffset>
          </wp:positionV>
          <wp:extent cx="3268800" cy="9428400"/>
          <wp:effectExtent l="0" t="0" r="8255" b="1905"/>
          <wp:wrapNone/>
          <wp:docPr id="4" name="Picture 4" descr="Group of peop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33928" t="2929" r="45411" b="7707"/>
                  <a:stretch/>
                </pic:blipFill>
                <pic:spPr bwMode="auto">
                  <a:xfrm flipH="1">
                    <a:off x="0" y="0"/>
                    <a:ext cx="3268800" cy="94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3539A" w14:textId="77777777" w:rsidR="006F3B05" w:rsidRDefault="006F3B05" w:rsidP="0003123C">
    <w:pPr>
      <w:pStyle w:val="Header"/>
      <w:spacing w:before="0"/>
    </w:pPr>
    <w:r>
      <w:rPr>
        <w:rStyle w:val="SubtleEmphasis"/>
      </w:rPr>
      <w:t xml:space="preserve"> </w:t>
    </w:r>
    <w:r>
      <w:rPr>
        <w:rFonts w:asciiTheme="majorHAnsi" w:hAnsiTheme="majorHAnsi"/>
        <w:b/>
        <w:color w:val="107082" w:themeColor="accent2"/>
        <w:sz w:val="28"/>
      </w:rPr>
      <w:t>Services</w:t>
    </w:r>
    <w:r>
      <w:rPr>
        <w:rStyle w:val="SubtleEmphasis"/>
      </w:rPr>
      <w:br/>
    </w:r>
    <w:r>
      <w:rPr>
        <w:rStyle w:val="Emphasis"/>
      </w:rPr>
      <w:t>Business Plan</w:t>
    </w:r>
    <w:r>
      <w:rPr>
        <w:noProof/>
      </w:rPr>
      <mc:AlternateContent>
        <mc:Choice Requires="wps">
          <w:drawing>
            <wp:anchor distT="45720" distB="45720" distL="114300" distR="114300" simplePos="0" relativeHeight="251692032" behindDoc="1" locked="0" layoutInCell="1" allowOverlap="1" wp14:anchorId="50B69F4B" wp14:editId="0909DAB0">
              <wp:simplePos x="0" y="0"/>
              <wp:positionH relativeFrom="page">
                <wp:align>center</wp:align>
              </wp:positionH>
              <wp:positionV relativeFrom="page">
                <wp:align>top</wp:align>
              </wp:positionV>
              <wp:extent cx="10058400" cy="1143000"/>
              <wp:effectExtent l="0" t="0" r="0" b="0"/>
              <wp:wrapNone/>
              <wp:docPr id="19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65BB4538" w14:textId="77777777" w:rsidR="006F3B05" w:rsidRDefault="006F3B05"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0B69F4B" id="_x0000_t202" coordsize="21600,21600" o:spt="202" path="m,l,21600r21600,l21600,xe">
              <v:stroke joinstyle="miter"/>
              <v:path gradientshapeok="t" o:connecttype="rect"/>
            </v:shapetype>
            <v:shape id="Text Box 2" o:spid="_x0000_s1026" type="#_x0000_t202" style="position:absolute;margin-left:0;margin-top:0;width:11in;height:90pt;z-index:-25162444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" fillcolor="#3e8d9c [2414]" stroked="f">
              <v:fill opacity="9766f"/>
              <v:textbox inset="20mm,8mm">
                <w:txbxContent>
                  <w:p w14:paraId="65BB4538" w14:textId="77777777" w:rsidR="006F3B05" w:rsidRDefault="006F3B05" w:rsidP="0003123C"/>
                </w:txbxContent>
              </v:textbox>
              <w10:wrap anchorx="page" anchory="page"/>
            </v:shape>
          </w:pict>
        </mc:Fallback>
      </mc:AlternateContent>
    </w:r>
  </w:p>
  <w:p w14:paraId="170A9189" w14:textId="77777777" w:rsidR="006F3B05" w:rsidRDefault="006F3B0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857934" w14:textId="77777777" w:rsidR="006F3B05" w:rsidRDefault="006F3B05" w:rsidP="0003123C">
    <w:pPr>
      <w:pStyle w:val="Header"/>
      <w:spacing w:before="0"/>
    </w:pPr>
    <w:r>
      <w:rPr>
        <w:rStyle w:val="SubtleEmphasis"/>
      </w:rPr>
      <w:t xml:space="preserve"> </w:t>
    </w:r>
    <w:r>
      <w:rPr>
        <w:rStyle w:val="SubtleEmphasis"/>
      </w:rPr>
      <w:br/>
    </w:r>
    <w:r>
      <w:rPr>
        <w:noProof/>
      </w:rPr>
      <mc:AlternateContent>
        <mc:Choice Requires="wps">
          <w:drawing>
            <wp:anchor distT="45720" distB="45720" distL="114300" distR="114300" simplePos="0" relativeHeight="251674624" behindDoc="1" locked="0" layoutInCell="1" allowOverlap="1" wp14:anchorId="18442FA8" wp14:editId="0AE4EF9D">
              <wp:simplePos x="0" y="0"/>
              <wp:positionH relativeFrom="page">
                <wp:align>center</wp:align>
              </wp:positionH>
              <wp:positionV relativeFrom="page">
                <wp:align>top</wp:align>
              </wp:positionV>
              <wp:extent cx="10058400" cy="1143000"/>
              <wp:effectExtent l="0" t="0" r="0" b="0"/>
              <wp:wrapNone/>
              <wp:docPr id="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14:paraId="31EEE26F" w14:textId="77777777" w:rsidR="006F3B05" w:rsidRDefault="006F3B05" w:rsidP="004411F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8442FA8" id="_x0000_t202" coordsize="21600,21600" o:spt="202" path="m,l,21600r21600,l21600,xe">
              <v:stroke joinstyle="miter"/>
              <v:path gradientshapeok="t" o:connecttype="rect"/>
            </v:shapetype>
            <v:shape id="_x0000_s1028" type="#_x0000_t202" style="position:absolute;margin-left:0;margin-top:0;width:11in;height:90pt;z-index:-251641856;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" fillcolor="#f0cda1 [3204]" stroked="f">
              <v:fill opacity="32896f"/>
              <v:textbox inset="20mm,8mm">
                <w:txbxContent>
                  <w:p w14:paraId="31EEE26F" w14:textId="77777777" w:rsidR="006F3B05" w:rsidRDefault="006F3B05" w:rsidP="004411FB"/>
                </w:txbxContent>
              </v:textbox>
              <w10:wrap anchorx="page" anchory="page"/>
            </v:shape>
          </w:pict>
        </mc:Fallback>
      </mc:AlternateContent>
    </w:r>
  </w:p>
  <w:p w14:paraId="1F319064" w14:textId="77777777" w:rsidR="006F3B05" w:rsidRDefault="006F3B0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8FCEA" w14:textId="77777777" w:rsidR="006F3B05" w:rsidRDefault="006F3B05" w:rsidP="0003123C">
    <w:pPr>
      <w:pStyle w:val="Header"/>
      <w:spacing w:before="0"/>
    </w:pPr>
    <w:r>
      <w:rPr>
        <w:rStyle w:val="SubtleEmphasis"/>
      </w:rPr>
      <w:t xml:space="preserve"> </w:t>
    </w:r>
    <w:r>
      <w:rPr>
        <w:rFonts w:asciiTheme="majorHAnsi" w:hAnsiTheme="majorHAnsi"/>
        <w:b/>
        <w:color w:val="107082" w:themeColor="accent2"/>
        <w:sz w:val="28"/>
      </w:rPr>
      <w:t>Services</w:t>
    </w:r>
    <w:r>
      <w:rPr>
        <w:rStyle w:val="SubtleEmphasis"/>
      </w:rPr>
      <w:br/>
    </w:r>
    <w:r>
      <w:rPr>
        <w:rStyle w:val="Emphasis"/>
      </w:rPr>
      <w:t>Business Plan</w:t>
    </w:r>
    <w:r>
      <w:rPr>
        <w:noProof/>
      </w:rPr>
      <mc:AlternateContent>
        <mc:Choice Requires="wps">
          <w:drawing>
            <wp:anchor distT="45720" distB="45720" distL="114300" distR="114300" simplePos="0" relativeHeight="251689984" behindDoc="1" locked="0" layoutInCell="1" allowOverlap="1" wp14:anchorId="0BC91AA0" wp14:editId="3D0F35A1">
              <wp:simplePos x="0" y="0"/>
              <wp:positionH relativeFrom="page">
                <wp:align>center</wp:align>
              </wp:positionH>
              <wp:positionV relativeFrom="page">
                <wp:align>top</wp:align>
              </wp:positionV>
              <wp:extent cx="10058400" cy="1143000"/>
              <wp:effectExtent l="0" t="0" r="0" b="0"/>
              <wp:wrapNone/>
              <wp:docPr id="2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00CF06A5" w14:textId="77777777" w:rsidR="006F3B05" w:rsidRDefault="006F3B05" w:rsidP="0003123C"/>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v:shapetype w14:anchorId="0BC91AA0" id="_x0000_t202" coordsize="21600,21600" o:spt="202" path="m,l,21600r21600,l21600,xe">
              <v:stroke joinstyle="miter"/>
              <v:path gradientshapeok="t" o:connecttype="rect"/>
            </v:shapetype>
            <v:shape id="_x0000_s1029" type="#_x0000_t202" style="position:absolute;margin-left:0;margin-top:0;width:11in;height:90pt;z-index:-251626496;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" fillcolor="#3e8d9c [2414]" stroked="f">
              <v:fill opacity="9766f"/>
              <v:textbox inset="20mm,8mm">
                <w:txbxContent>
                  <w:p w14:paraId="00CF06A5" w14:textId="77777777" w:rsidR="006F3B05" w:rsidRDefault="006F3B05" w:rsidP="0003123C"/>
                </w:txbxContent>
              </v:textbox>
              <w10:wrap anchorx="page" anchory="page"/>
            </v:shape>
          </w:pict>
        </mc:Fallback>
      </mc:AlternateContent>
    </w:r>
  </w:p>
  <w:p w14:paraId="15EB89CE" w14:textId="77777777" w:rsidR="006F3B05" w:rsidRDefault="006F3B05" w:rsidP="005A20E2">
    <w:pPr>
      <w:pStyle w:val="Header"/>
      <w:tabs>
        <w:tab w:val="clear" w:pos="9689"/>
        <w:tab w:val="right" w:pos="11057"/>
      </w:tabs>
      <w:ind w:left="-1134" w:right="-108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6C287E"/>
    <w:multiLevelType w:val="hybridMultilevel"/>
    <w:tmpl w:val="DA58D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E5567"/>
    <w:multiLevelType w:val="hybridMultilevel"/>
    <w:tmpl w:val="456C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F85D72"/>
    <w:multiLevelType w:val="hybridMultilevel"/>
    <w:tmpl w:val="8E3CFD98"/>
    <w:lvl w:ilvl="0" w:tplc="ECD2B5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09D67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3E4B62"/>
    <w:multiLevelType w:val="hybridMultilevel"/>
    <w:tmpl w:val="5BA437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2"/>
  </w:num>
  <w:num w:numId="3">
    <w:abstractNumId w:val="6"/>
  </w:num>
  <w:num w:numId="4">
    <w:abstractNumId w:val="2"/>
  </w:num>
  <w:num w:numId="5">
    <w:abstractNumId w:val="7"/>
  </w:num>
  <w:num w:numId="6">
    <w:abstractNumId w:val="1"/>
  </w:num>
  <w:num w:numId="7">
    <w:abstractNumId w:val="10"/>
  </w:num>
  <w:num w:numId="8">
    <w:abstractNumId w:val="0"/>
  </w:num>
  <w:num w:numId="9">
    <w:abstractNumId w:val="9"/>
  </w:num>
  <w:num w:numId="10">
    <w:abstractNumId w:val="5"/>
  </w:num>
  <w:num w:numId="11">
    <w:abstractNumId w:val="11"/>
  </w:num>
  <w:num w:numId="12">
    <w:abstractNumId w:val="8"/>
  </w:num>
  <w:num w:numId="13">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20F"/>
    <w:rsid w:val="0000092E"/>
    <w:rsid w:val="00003408"/>
    <w:rsid w:val="00012A83"/>
    <w:rsid w:val="00017C3C"/>
    <w:rsid w:val="00021F2E"/>
    <w:rsid w:val="00026EAE"/>
    <w:rsid w:val="0003123C"/>
    <w:rsid w:val="000322B1"/>
    <w:rsid w:val="00032A10"/>
    <w:rsid w:val="000339D9"/>
    <w:rsid w:val="00043FFE"/>
    <w:rsid w:val="00044074"/>
    <w:rsid w:val="0004430C"/>
    <w:rsid w:val="00051A24"/>
    <w:rsid w:val="0005314C"/>
    <w:rsid w:val="000612A6"/>
    <w:rsid w:val="00061636"/>
    <w:rsid w:val="00061645"/>
    <w:rsid w:val="00066DE2"/>
    <w:rsid w:val="00077931"/>
    <w:rsid w:val="000811A0"/>
    <w:rsid w:val="000823A2"/>
    <w:rsid w:val="00084E91"/>
    <w:rsid w:val="000900B6"/>
    <w:rsid w:val="00092B78"/>
    <w:rsid w:val="000944F4"/>
    <w:rsid w:val="00096BE1"/>
    <w:rsid w:val="000A2933"/>
    <w:rsid w:val="000A649E"/>
    <w:rsid w:val="000A7626"/>
    <w:rsid w:val="000B1B5F"/>
    <w:rsid w:val="000B28A4"/>
    <w:rsid w:val="000B5DA2"/>
    <w:rsid w:val="000B6224"/>
    <w:rsid w:val="000C1C28"/>
    <w:rsid w:val="000C5872"/>
    <w:rsid w:val="000E0979"/>
    <w:rsid w:val="000E1544"/>
    <w:rsid w:val="000E3B4F"/>
    <w:rsid w:val="000E6ABE"/>
    <w:rsid w:val="000F421F"/>
    <w:rsid w:val="00100314"/>
    <w:rsid w:val="001045F7"/>
    <w:rsid w:val="001155CE"/>
    <w:rsid w:val="00117331"/>
    <w:rsid w:val="00120412"/>
    <w:rsid w:val="00121E30"/>
    <w:rsid w:val="001225D9"/>
    <w:rsid w:val="00124370"/>
    <w:rsid w:val="001469E5"/>
    <w:rsid w:val="00151CAF"/>
    <w:rsid w:val="00160392"/>
    <w:rsid w:val="00174036"/>
    <w:rsid w:val="001821B4"/>
    <w:rsid w:val="00190F88"/>
    <w:rsid w:val="001A2879"/>
    <w:rsid w:val="001A5429"/>
    <w:rsid w:val="001A7E75"/>
    <w:rsid w:val="001B32B6"/>
    <w:rsid w:val="001D1C22"/>
    <w:rsid w:val="001D2DA0"/>
    <w:rsid w:val="001D5299"/>
    <w:rsid w:val="001D59C9"/>
    <w:rsid w:val="001E0048"/>
    <w:rsid w:val="001E11F1"/>
    <w:rsid w:val="001E1E58"/>
    <w:rsid w:val="001E3339"/>
    <w:rsid w:val="001E36A3"/>
    <w:rsid w:val="001F3E63"/>
    <w:rsid w:val="001F4035"/>
    <w:rsid w:val="0020455C"/>
    <w:rsid w:val="00205D57"/>
    <w:rsid w:val="00206719"/>
    <w:rsid w:val="00234FE7"/>
    <w:rsid w:val="00240312"/>
    <w:rsid w:val="00242BBB"/>
    <w:rsid w:val="00246E1E"/>
    <w:rsid w:val="00247B17"/>
    <w:rsid w:val="00252E4A"/>
    <w:rsid w:val="00260B6D"/>
    <w:rsid w:val="00262F1A"/>
    <w:rsid w:val="002642A8"/>
    <w:rsid w:val="0028202E"/>
    <w:rsid w:val="00284168"/>
    <w:rsid w:val="002A137B"/>
    <w:rsid w:val="002A6125"/>
    <w:rsid w:val="002B778D"/>
    <w:rsid w:val="002C2E6B"/>
    <w:rsid w:val="002D6FD7"/>
    <w:rsid w:val="002E7D41"/>
    <w:rsid w:val="003002A5"/>
    <w:rsid w:val="00302F2B"/>
    <w:rsid w:val="0031130D"/>
    <w:rsid w:val="00313A08"/>
    <w:rsid w:val="00314A6F"/>
    <w:rsid w:val="00315E49"/>
    <w:rsid w:val="00330A49"/>
    <w:rsid w:val="00330C38"/>
    <w:rsid w:val="00334394"/>
    <w:rsid w:val="00344D25"/>
    <w:rsid w:val="00347AF5"/>
    <w:rsid w:val="0036078A"/>
    <w:rsid w:val="00360F98"/>
    <w:rsid w:val="00362050"/>
    <w:rsid w:val="00362478"/>
    <w:rsid w:val="003639C6"/>
    <w:rsid w:val="00374421"/>
    <w:rsid w:val="003903FD"/>
    <w:rsid w:val="00393C9F"/>
    <w:rsid w:val="003A21A4"/>
    <w:rsid w:val="003B4AFB"/>
    <w:rsid w:val="003B5758"/>
    <w:rsid w:val="003C78CD"/>
    <w:rsid w:val="003D387B"/>
    <w:rsid w:val="003D44BC"/>
    <w:rsid w:val="003D4E58"/>
    <w:rsid w:val="003D59A7"/>
    <w:rsid w:val="003E78A7"/>
    <w:rsid w:val="003F0714"/>
    <w:rsid w:val="003F13B0"/>
    <w:rsid w:val="003F5F4A"/>
    <w:rsid w:val="00400FFF"/>
    <w:rsid w:val="004020D0"/>
    <w:rsid w:val="00403423"/>
    <w:rsid w:val="00411EF1"/>
    <w:rsid w:val="004166C3"/>
    <w:rsid w:val="00423C21"/>
    <w:rsid w:val="004262DD"/>
    <w:rsid w:val="0042646F"/>
    <w:rsid w:val="00435096"/>
    <w:rsid w:val="004411FB"/>
    <w:rsid w:val="00443212"/>
    <w:rsid w:val="00454A53"/>
    <w:rsid w:val="00462A24"/>
    <w:rsid w:val="00473B09"/>
    <w:rsid w:val="00484D63"/>
    <w:rsid w:val="00487702"/>
    <w:rsid w:val="00493EC0"/>
    <w:rsid w:val="00495909"/>
    <w:rsid w:val="004A2630"/>
    <w:rsid w:val="004A300E"/>
    <w:rsid w:val="004A5720"/>
    <w:rsid w:val="004B5251"/>
    <w:rsid w:val="004B5779"/>
    <w:rsid w:val="004C5605"/>
    <w:rsid w:val="004C5789"/>
    <w:rsid w:val="004C7B3E"/>
    <w:rsid w:val="004D103B"/>
    <w:rsid w:val="004D3404"/>
    <w:rsid w:val="004D6EF2"/>
    <w:rsid w:val="004D7787"/>
    <w:rsid w:val="004E0636"/>
    <w:rsid w:val="004E282D"/>
    <w:rsid w:val="004E2E48"/>
    <w:rsid w:val="004E6628"/>
    <w:rsid w:val="004E67B3"/>
    <w:rsid w:val="004E7E2B"/>
    <w:rsid w:val="004F03A2"/>
    <w:rsid w:val="004F4958"/>
    <w:rsid w:val="00502A61"/>
    <w:rsid w:val="00513832"/>
    <w:rsid w:val="00526B16"/>
    <w:rsid w:val="00526C37"/>
    <w:rsid w:val="00526DEC"/>
    <w:rsid w:val="00527A9A"/>
    <w:rsid w:val="00530096"/>
    <w:rsid w:val="00533047"/>
    <w:rsid w:val="00546856"/>
    <w:rsid w:val="0055713B"/>
    <w:rsid w:val="00557D3F"/>
    <w:rsid w:val="005647E1"/>
    <w:rsid w:val="00570322"/>
    <w:rsid w:val="00577B45"/>
    <w:rsid w:val="00584EDD"/>
    <w:rsid w:val="005919AF"/>
    <w:rsid w:val="0059490A"/>
    <w:rsid w:val="005958C5"/>
    <w:rsid w:val="00595C95"/>
    <w:rsid w:val="005966AA"/>
    <w:rsid w:val="005A20E2"/>
    <w:rsid w:val="005A5725"/>
    <w:rsid w:val="005B06FE"/>
    <w:rsid w:val="005B23BB"/>
    <w:rsid w:val="005B256A"/>
    <w:rsid w:val="005B3466"/>
    <w:rsid w:val="005B6A1A"/>
    <w:rsid w:val="005C00F3"/>
    <w:rsid w:val="005C28CC"/>
    <w:rsid w:val="005C2DBF"/>
    <w:rsid w:val="005C32BC"/>
    <w:rsid w:val="005D2146"/>
    <w:rsid w:val="005D572B"/>
    <w:rsid w:val="005E1DA2"/>
    <w:rsid w:val="005F3972"/>
    <w:rsid w:val="005F6388"/>
    <w:rsid w:val="00626FD8"/>
    <w:rsid w:val="006329E1"/>
    <w:rsid w:val="00633E73"/>
    <w:rsid w:val="006347A4"/>
    <w:rsid w:val="00641CDF"/>
    <w:rsid w:val="0065229E"/>
    <w:rsid w:val="00655308"/>
    <w:rsid w:val="006640C1"/>
    <w:rsid w:val="00664450"/>
    <w:rsid w:val="00665858"/>
    <w:rsid w:val="00674233"/>
    <w:rsid w:val="00682CAF"/>
    <w:rsid w:val="0068503A"/>
    <w:rsid w:val="006936EB"/>
    <w:rsid w:val="006955FF"/>
    <w:rsid w:val="00695777"/>
    <w:rsid w:val="006A359E"/>
    <w:rsid w:val="006B2383"/>
    <w:rsid w:val="006C07E8"/>
    <w:rsid w:val="006C0DC6"/>
    <w:rsid w:val="006C42CF"/>
    <w:rsid w:val="006D0144"/>
    <w:rsid w:val="006E3FC8"/>
    <w:rsid w:val="006E4D7D"/>
    <w:rsid w:val="006E6CDC"/>
    <w:rsid w:val="006F1C41"/>
    <w:rsid w:val="006F3B05"/>
    <w:rsid w:val="006F75CD"/>
    <w:rsid w:val="007031EB"/>
    <w:rsid w:val="00714E2D"/>
    <w:rsid w:val="007157EF"/>
    <w:rsid w:val="0073193C"/>
    <w:rsid w:val="007353E2"/>
    <w:rsid w:val="0073670F"/>
    <w:rsid w:val="00740B64"/>
    <w:rsid w:val="00740FCE"/>
    <w:rsid w:val="00741D19"/>
    <w:rsid w:val="007539F0"/>
    <w:rsid w:val="00753E67"/>
    <w:rsid w:val="0075508F"/>
    <w:rsid w:val="007550F2"/>
    <w:rsid w:val="0077344F"/>
    <w:rsid w:val="00777AF1"/>
    <w:rsid w:val="0078120F"/>
    <w:rsid w:val="007818D1"/>
    <w:rsid w:val="00781C8D"/>
    <w:rsid w:val="00797D46"/>
    <w:rsid w:val="007A2710"/>
    <w:rsid w:val="007B17C4"/>
    <w:rsid w:val="007B1F5A"/>
    <w:rsid w:val="007B3AB6"/>
    <w:rsid w:val="007B5AFF"/>
    <w:rsid w:val="007C136F"/>
    <w:rsid w:val="007C5AF4"/>
    <w:rsid w:val="007D2C96"/>
    <w:rsid w:val="007D36E9"/>
    <w:rsid w:val="007D5767"/>
    <w:rsid w:val="007E25F1"/>
    <w:rsid w:val="007E3391"/>
    <w:rsid w:val="007F2B4C"/>
    <w:rsid w:val="007F4166"/>
    <w:rsid w:val="007F793B"/>
    <w:rsid w:val="00806625"/>
    <w:rsid w:val="00813EC8"/>
    <w:rsid w:val="008145AF"/>
    <w:rsid w:val="00817F8C"/>
    <w:rsid w:val="0082484E"/>
    <w:rsid w:val="0083428B"/>
    <w:rsid w:val="008422E6"/>
    <w:rsid w:val="0085142B"/>
    <w:rsid w:val="00862CB2"/>
    <w:rsid w:val="00863578"/>
    <w:rsid w:val="00863B11"/>
    <w:rsid w:val="00876F99"/>
    <w:rsid w:val="008820B3"/>
    <w:rsid w:val="00886169"/>
    <w:rsid w:val="0089181A"/>
    <w:rsid w:val="008965F6"/>
    <w:rsid w:val="00896B79"/>
    <w:rsid w:val="008A2B5E"/>
    <w:rsid w:val="008A6FD1"/>
    <w:rsid w:val="008B2465"/>
    <w:rsid w:val="008B4BAD"/>
    <w:rsid w:val="008B7559"/>
    <w:rsid w:val="008C4D90"/>
    <w:rsid w:val="008D3386"/>
    <w:rsid w:val="008E24FF"/>
    <w:rsid w:val="008E2EB8"/>
    <w:rsid w:val="008E3A18"/>
    <w:rsid w:val="008F510B"/>
    <w:rsid w:val="008F704C"/>
    <w:rsid w:val="009011CB"/>
    <w:rsid w:val="0090206C"/>
    <w:rsid w:val="00902998"/>
    <w:rsid w:val="00912C1B"/>
    <w:rsid w:val="0092117E"/>
    <w:rsid w:val="0092125E"/>
    <w:rsid w:val="00923E08"/>
    <w:rsid w:val="00924319"/>
    <w:rsid w:val="00933232"/>
    <w:rsid w:val="00934597"/>
    <w:rsid w:val="009500FA"/>
    <w:rsid w:val="00952A7A"/>
    <w:rsid w:val="00965C6D"/>
    <w:rsid w:val="00966355"/>
    <w:rsid w:val="009706BA"/>
    <w:rsid w:val="00974BF8"/>
    <w:rsid w:val="00974DD3"/>
    <w:rsid w:val="009778A3"/>
    <w:rsid w:val="00977E32"/>
    <w:rsid w:val="009948D6"/>
    <w:rsid w:val="009A3B33"/>
    <w:rsid w:val="009A45A0"/>
    <w:rsid w:val="009B35B5"/>
    <w:rsid w:val="009B4773"/>
    <w:rsid w:val="009D0B12"/>
    <w:rsid w:val="009D2556"/>
    <w:rsid w:val="009E3F31"/>
    <w:rsid w:val="009F5B70"/>
    <w:rsid w:val="00A133D7"/>
    <w:rsid w:val="00A162A9"/>
    <w:rsid w:val="00A166FD"/>
    <w:rsid w:val="00A179C4"/>
    <w:rsid w:val="00A20A08"/>
    <w:rsid w:val="00A21A87"/>
    <w:rsid w:val="00A24966"/>
    <w:rsid w:val="00A27009"/>
    <w:rsid w:val="00A31D52"/>
    <w:rsid w:val="00A4105E"/>
    <w:rsid w:val="00A41799"/>
    <w:rsid w:val="00A61158"/>
    <w:rsid w:val="00A630FD"/>
    <w:rsid w:val="00A64A32"/>
    <w:rsid w:val="00A74908"/>
    <w:rsid w:val="00A74EB1"/>
    <w:rsid w:val="00A91213"/>
    <w:rsid w:val="00A916FE"/>
    <w:rsid w:val="00A960DC"/>
    <w:rsid w:val="00AA16FE"/>
    <w:rsid w:val="00AA29B1"/>
    <w:rsid w:val="00AA40B1"/>
    <w:rsid w:val="00AA66D7"/>
    <w:rsid w:val="00AB1EBB"/>
    <w:rsid w:val="00AC100C"/>
    <w:rsid w:val="00AC3653"/>
    <w:rsid w:val="00AC3C11"/>
    <w:rsid w:val="00AC4859"/>
    <w:rsid w:val="00AD24EE"/>
    <w:rsid w:val="00AE0241"/>
    <w:rsid w:val="00AE5008"/>
    <w:rsid w:val="00AE6E34"/>
    <w:rsid w:val="00AF1219"/>
    <w:rsid w:val="00AF3B35"/>
    <w:rsid w:val="00AF6FD7"/>
    <w:rsid w:val="00B00D38"/>
    <w:rsid w:val="00B10C4B"/>
    <w:rsid w:val="00B10F59"/>
    <w:rsid w:val="00B14358"/>
    <w:rsid w:val="00B152B5"/>
    <w:rsid w:val="00B17868"/>
    <w:rsid w:val="00B237F9"/>
    <w:rsid w:val="00B26302"/>
    <w:rsid w:val="00B30733"/>
    <w:rsid w:val="00B31D0D"/>
    <w:rsid w:val="00B3575F"/>
    <w:rsid w:val="00B37B3B"/>
    <w:rsid w:val="00B44C47"/>
    <w:rsid w:val="00B44ED2"/>
    <w:rsid w:val="00B50828"/>
    <w:rsid w:val="00B539EB"/>
    <w:rsid w:val="00B55FB4"/>
    <w:rsid w:val="00B569C0"/>
    <w:rsid w:val="00B57756"/>
    <w:rsid w:val="00B57F4F"/>
    <w:rsid w:val="00B66B42"/>
    <w:rsid w:val="00B74A29"/>
    <w:rsid w:val="00B7636D"/>
    <w:rsid w:val="00B80CF1"/>
    <w:rsid w:val="00B91822"/>
    <w:rsid w:val="00BA2A38"/>
    <w:rsid w:val="00BA31C4"/>
    <w:rsid w:val="00BB02E6"/>
    <w:rsid w:val="00BC13C9"/>
    <w:rsid w:val="00BD0C60"/>
    <w:rsid w:val="00BD1309"/>
    <w:rsid w:val="00BF560E"/>
    <w:rsid w:val="00C01DC0"/>
    <w:rsid w:val="00C048F0"/>
    <w:rsid w:val="00C0510F"/>
    <w:rsid w:val="00C145B5"/>
    <w:rsid w:val="00C17BCF"/>
    <w:rsid w:val="00C3246A"/>
    <w:rsid w:val="00C3559D"/>
    <w:rsid w:val="00C41D7D"/>
    <w:rsid w:val="00C41FF0"/>
    <w:rsid w:val="00C43548"/>
    <w:rsid w:val="00C43DA5"/>
    <w:rsid w:val="00C45527"/>
    <w:rsid w:val="00C46402"/>
    <w:rsid w:val="00C65564"/>
    <w:rsid w:val="00C7028D"/>
    <w:rsid w:val="00C72C3B"/>
    <w:rsid w:val="00C7653D"/>
    <w:rsid w:val="00CA0563"/>
    <w:rsid w:val="00CA61D8"/>
    <w:rsid w:val="00CC2DA1"/>
    <w:rsid w:val="00CC3A22"/>
    <w:rsid w:val="00CD1D98"/>
    <w:rsid w:val="00CF0586"/>
    <w:rsid w:val="00CF1267"/>
    <w:rsid w:val="00D13200"/>
    <w:rsid w:val="00D24B3C"/>
    <w:rsid w:val="00D26769"/>
    <w:rsid w:val="00D27AF8"/>
    <w:rsid w:val="00D37676"/>
    <w:rsid w:val="00D54200"/>
    <w:rsid w:val="00D56011"/>
    <w:rsid w:val="00D60E07"/>
    <w:rsid w:val="00D6543F"/>
    <w:rsid w:val="00D74E0C"/>
    <w:rsid w:val="00D83966"/>
    <w:rsid w:val="00D84CC6"/>
    <w:rsid w:val="00D870AA"/>
    <w:rsid w:val="00D91D46"/>
    <w:rsid w:val="00D94688"/>
    <w:rsid w:val="00D96A64"/>
    <w:rsid w:val="00D96CD3"/>
    <w:rsid w:val="00DA1776"/>
    <w:rsid w:val="00DA718E"/>
    <w:rsid w:val="00DA76C3"/>
    <w:rsid w:val="00DB34D1"/>
    <w:rsid w:val="00DB4C65"/>
    <w:rsid w:val="00DB5A2E"/>
    <w:rsid w:val="00DB6185"/>
    <w:rsid w:val="00DB7309"/>
    <w:rsid w:val="00DC0528"/>
    <w:rsid w:val="00DC1104"/>
    <w:rsid w:val="00DC2470"/>
    <w:rsid w:val="00DC7466"/>
    <w:rsid w:val="00DC7E1C"/>
    <w:rsid w:val="00DD13FE"/>
    <w:rsid w:val="00DD3633"/>
    <w:rsid w:val="00DE16D8"/>
    <w:rsid w:val="00DE4AC5"/>
    <w:rsid w:val="00DE65A2"/>
    <w:rsid w:val="00DF2DCC"/>
    <w:rsid w:val="00E01D0E"/>
    <w:rsid w:val="00E02110"/>
    <w:rsid w:val="00E0453B"/>
    <w:rsid w:val="00E11BA1"/>
    <w:rsid w:val="00E15D61"/>
    <w:rsid w:val="00E16215"/>
    <w:rsid w:val="00E237E8"/>
    <w:rsid w:val="00E31650"/>
    <w:rsid w:val="00E35169"/>
    <w:rsid w:val="00E43682"/>
    <w:rsid w:val="00E51807"/>
    <w:rsid w:val="00E53724"/>
    <w:rsid w:val="00E552C8"/>
    <w:rsid w:val="00E57026"/>
    <w:rsid w:val="00E62814"/>
    <w:rsid w:val="00E6458A"/>
    <w:rsid w:val="00E64E0C"/>
    <w:rsid w:val="00E737B8"/>
    <w:rsid w:val="00E75006"/>
    <w:rsid w:val="00E84350"/>
    <w:rsid w:val="00E85863"/>
    <w:rsid w:val="00E862EA"/>
    <w:rsid w:val="00E91AE4"/>
    <w:rsid w:val="00EA0789"/>
    <w:rsid w:val="00EA431D"/>
    <w:rsid w:val="00EA567E"/>
    <w:rsid w:val="00EB35A3"/>
    <w:rsid w:val="00EC0B8D"/>
    <w:rsid w:val="00EC4BCD"/>
    <w:rsid w:val="00ED3B02"/>
    <w:rsid w:val="00ED54F1"/>
    <w:rsid w:val="00EF0951"/>
    <w:rsid w:val="00F02894"/>
    <w:rsid w:val="00F24CB9"/>
    <w:rsid w:val="00F32FCA"/>
    <w:rsid w:val="00F33F5E"/>
    <w:rsid w:val="00F35F6D"/>
    <w:rsid w:val="00F379BC"/>
    <w:rsid w:val="00F37B5F"/>
    <w:rsid w:val="00F56C3C"/>
    <w:rsid w:val="00F60840"/>
    <w:rsid w:val="00F75B86"/>
    <w:rsid w:val="00F763FD"/>
    <w:rsid w:val="00F77933"/>
    <w:rsid w:val="00F81822"/>
    <w:rsid w:val="00F8411A"/>
    <w:rsid w:val="00F913F5"/>
    <w:rsid w:val="00FA14F8"/>
    <w:rsid w:val="00FA37B7"/>
    <w:rsid w:val="00FA72F3"/>
    <w:rsid w:val="00FC1405"/>
    <w:rsid w:val="00FC5A83"/>
    <w:rsid w:val="00FC7619"/>
    <w:rsid w:val="00FD123F"/>
    <w:rsid w:val="00FD3ABF"/>
    <w:rsid w:val="00FD5EB9"/>
    <w:rsid w:val="00FD7329"/>
    <w:rsid w:val="00FD7BAC"/>
    <w:rsid w:val="00FE4992"/>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19FFB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E02110"/>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347AF5"/>
    <w:pPr>
      <w:keepNext/>
      <w:keepLines/>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sz="8" w:space="1" w:color="64B2C1"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itleChar">
    <w:name w:val="Subtitle Char"/>
    <w:basedOn w:val="DefaultParagraphFont"/>
    <w:link w:val="Subtitle"/>
    <w:uiPriority w:val="11"/>
    <w:rsid w:val="00D83966"/>
    <w:rPr>
      <w:rFonts w:eastAsiaTheme="minorEastAsia"/>
      <w:b/>
      <w:i/>
      <w:color w:val="107082" w:themeColor="accent2"/>
      <w:spacing w:val="15"/>
      <w:sz w:val="48"/>
    </w:rPr>
  </w:style>
  <w:style w:type="character" w:customStyle="1" w:styleId="Heading1Char">
    <w:name w:val="Heading 1 Char"/>
    <w:basedOn w:val="DefaultParagraphFont"/>
    <w:link w:val="Heading1"/>
    <w:uiPriority w:val="9"/>
    <w:rsid w:val="00347AF5"/>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numPr>
        <w:numId w:val="1"/>
      </w:numPr>
      <w:spacing w:before="0" w:after="200" w:line="276" w:lineRule="auto"/>
      <w:ind w:left="340" w:hanging="340"/>
    </w:pPr>
  </w:style>
  <w:style w:type="paragraph" w:styleId="ListNumber">
    <w:name w:val="List Number"/>
    <w:basedOn w:val="Normal"/>
    <w:uiPriority w:val="99"/>
    <w:rsid w:val="0003123C"/>
    <w:pPr>
      <w:numPr>
        <w:numId w:val="7"/>
      </w:numPr>
      <w:spacing w:before="0" w:after="200" w:line="276" w:lineRule="auto"/>
      <w:ind w:left="340" w:hanging="340"/>
    </w:pPr>
  </w:style>
  <w:style w:type="character" w:styleId="Strong">
    <w:name w:val="Strong"/>
    <w:basedOn w:val="DefaultParagraphFont"/>
    <w:uiPriority w:val="22"/>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8"/>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3"/>
      </w:numPr>
      <w:spacing w:before="0" w:after="0" w:line="216" w:lineRule="auto"/>
      <w:ind w:left="284" w:hanging="284"/>
    </w:pPr>
    <w:rPr>
      <w:sz w:val="20"/>
    </w:rPr>
  </w:style>
  <w:style w:type="paragraph" w:customStyle="1" w:styleId="Graphbullet2">
    <w:name w:val="Graph bullet 2"/>
    <w:basedOn w:val="Normal"/>
    <w:qFormat/>
    <w:rsid w:val="008965F6"/>
    <w:pPr>
      <w:numPr>
        <w:numId w:val="5"/>
      </w:numPr>
      <w:spacing w:before="0" w:after="0" w:line="216" w:lineRule="auto"/>
      <w:ind w:left="284" w:hanging="284"/>
    </w:pPr>
    <w:rPr>
      <w:sz w:val="20"/>
    </w:rPr>
  </w:style>
  <w:style w:type="paragraph" w:customStyle="1" w:styleId="Graphbullet3">
    <w:name w:val="Graph bullet 3"/>
    <w:basedOn w:val="Normal"/>
    <w:qFormat/>
    <w:rsid w:val="008965F6"/>
    <w:pPr>
      <w:numPr>
        <w:numId w:val="4"/>
      </w:numPr>
      <w:spacing w:before="0" w:after="0" w:line="216" w:lineRule="auto"/>
      <w:ind w:left="284" w:hanging="284"/>
    </w:pPr>
    <w:rPr>
      <w:sz w:val="20"/>
    </w:rPr>
  </w:style>
  <w:style w:type="paragraph" w:customStyle="1" w:styleId="Graphbullet4">
    <w:name w:val="Graph bullet 4"/>
    <w:basedOn w:val="Normal"/>
    <w:qFormat/>
    <w:rsid w:val="008965F6"/>
    <w:pPr>
      <w:numPr>
        <w:numId w:val="6"/>
      </w:numPr>
      <w:spacing w:before="0" w:after="0" w:line="240" w:lineRule="auto"/>
      <w:ind w:left="284" w:hanging="284"/>
    </w:pPr>
    <w:rPr>
      <w:sz w:val="20"/>
    </w:rPr>
  </w:style>
  <w:style w:type="paragraph" w:customStyle="1" w:styleId="TableTextLarge">
    <w:name w:val="Table Text Large"/>
    <w:basedOn w:val="Normal"/>
    <w:qFormat/>
    <w:rsid w:val="00E237E8"/>
    <w:pPr>
      <w:spacing w:before="0" w:after="0" w:line="240" w:lineRule="auto"/>
    </w:pPr>
    <w:rPr>
      <w:color w:val="0D0D0D" w:themeColor="text1" w:themeTint="F2"/>
      <w:sz w:val="18"/>
    </w:rPr>
  </w:style>
  <w:style w:type="paragraph" w:customStyle="1" w:styleId="TableHeadings">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oter" Target="footer4.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4.xm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jpeg"/><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3.png"/><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ckt\AppData\Roaming\Microsoft\Templates\Professional%20services%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2CDF7F5636E4993A6562CD5378C7D17"/>
        <w:category>
          <w:name w:val="General"/>
          <w:gallery w:val="placeholder"/>
        </w:category>
        <w:types>
          <w:type w:val="bbPlcHdr"/>
        </w:types>
        <w:behaviors>
          <w:behavior w:val="content"/>
        </w:behaviors>
        <w:guid w:val="{C3753781-1723-4544-9A17-BF2FD6375CDA}"/>
      </w:docPartPr>
      <w:docPartBody>
        <w:p w:rsidR="00AB40D0" w:rsidRDefault="000D66BA">
          <w:pPr>
            <w:pStyle w:val="82CDF7F5636E4993A6562CD5378C7D17"/>
          </w:pPr>
          <w:r w:rsidRPr="00E237E8">
            <w:t>PROFESSIONAL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6BA"/>
    <w:rsid w:val="000D66BA"/>
    <w:rsid w:val="000F1A3E"/>
    <w:rsid w:val="00277DB9"/>
    <w:rsid w:val="005931A9"/>
    <w:rsid w:val="005A50D8"/>
    <w:rsid w:val="005E201F"/>
    <w:rsid w:val="00642CDD"/>
    <w:rsid w:val="0071616B"/>
    <w:rsid w:val="0079016F"/>
    <w:rsid w:val="00870F3E"/>
    <w:rsid w:val="008F78AF"/>
    <w:rsid w:val="00AB40D0"/>
    <w:rsid w:val="00B341BF"/>
    <w:rsid w:val="00BD7982"/>
    <w:rsid w:val="00C07BDC"/>
    <w:rsid w:val="00C82258"/>
    <w:rsid w:val="00C83811"/>
    <w:rsid w:val="00D362ED"/>
    <w:rsid w:val="00DB1424"/>
    <w:rsid w:val="00F14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CDF7F5636E4993A6562CD5378C7D17">
    <w:name w:val="82CDF7F5636E4993A6562CD5378C7D17"/>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rPr>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rPr>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CE66F37-5CD3-47FE-B71E-5568217D7130}">
  <ds:schemaRefs>
    <ds:schemaRef ds:uri="http://schemas.openxmlformats.org/officeDocument/2006/bibliography"/>
  </ds:schemaRefs>
</ds:datastoreItem>
</file>

<file path=customXml/itemProps2.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B5A451-D620-45E3-8A95-3AA89D51373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Professional services business plan.dotx</Template>
  <TotalTime>0</TotalTime>
  <Pages>22</Pages>
  <Words>1308</Words>
  <Characters>7460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Online</vt:lpstr>
    </vt:vector>
  </TitlesOfParts>
  <Company/>
  <LinksUpToDate>false</LinksUpToDate>
  <CharactersWithSpaces>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dc:title>
  <dc:subject/>
  <dc:creator/>
  <cp:keywords/>
  <dc:description/>
  <cp:lastModifiedBy/>
  <cp:revision>1</cp:revision>
  <dcterms:created xsi:type="dcterms:W3CDTF">2021-03-13T17:13:00Z</dcterms:created>
  <dcterms:modified xsi:type="dcterms:W3CDTF">2021-04-09T04:55:00Z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