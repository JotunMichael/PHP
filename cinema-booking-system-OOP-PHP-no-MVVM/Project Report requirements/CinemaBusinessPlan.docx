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526DEC"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644D6206" w14:textId="0FE0CA72" w:rsidR="0092125E" w:rsidRPr="00E237E8" w:rsidRDefault="004D103B" w:rsidP="00D83966">
            <w:pPr>
              <w:pStyle w:val="Title"/>
            </w:pPr>
            <w:r>
              <w:t>buy ticket</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F13B0">
          <w:pPr>
            <w:pStyle w:val="TOCHeading"/>
          </w:pPr>
          <w:r w:rsidRPr="00E237E8">
            <w:t>TABLE OF CONTENTS</w:t>
          </w:r>
        </w:p>
        <w:p w14:paraId="3C03D0BD" w14:textId="77777777" w:rsidR="00D94688" w:rsidRPr="00E237E8"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800529" w:history="1">
            <w:r w:rsidR="00D94688" w:rsidRPr="00E237E8">
              <w:rPr>
                <w:rStyle w:val="Hyperlink"/>
                <w:noProof/>
              </w:rPr>
              <w:t>Introduction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_Toc800529 \h </w:instrText>
            </w:r>
            <w:r w:rsidR="00D94688" w:rsidRPr="00E237E8">
              <w:rPr>
                <w:noProof/>
                <w:webHidden/>
              </w:rPr>
            </w:r>
            <w:r w:rsidR="00D94688" w:rsidRPr="00E237E8">
              <w:rPr>
                <w:noProof/>
                <w:webHidden/>
              </w:rPr>
              <w:fldChar w:fldCharType="separate"/>
            </w:r>
            <w:r w:rsidR="0089181A">
              <w:rPr>
                <w:noProof/>
                <w:webHidden/>
              </w:rPr>
              <w:t>3</w:t>
            </w:r>
            <w:r w:rsidR="00D94688" w:rsidRPr="00E237E8">
              <w:rPr>
                <w:noProof/>
                <w:webHidden/>
              </w:rPr>
              <w:fldChar w:fldCharType="end"/>
            </w:r>
          </w:hyperlink>
        </w:p>
        <w:p w14:paraId="796BAF75" w14:textId="77777777" w:rsidR="00D94688" w:rsidRPr="00E237E8" w:rsidRDefault="00526DEC">
          <w:pPr>
            <w:pStyle w:val="TOC1"/>
            <w:tabs>
              <w:tab w:val="left" w:pos="440"/>
              <w:tab w:val="right" w:leader="dot" w:pos="5030"/>
            </w:tabs>
            <w:rPr>
              <w:rFonts w:eastAsiaTheme="minorEastAsia"/>
              <w:noProof/>
              <w:color w:val="auto"/>
              <w:sz w:val="22"/>
            </w:rPr>
          </w:pPr>
          <w:hyperlink w:anchor="_Toc800530" w:history="1">
            <w:r w:rsidR="00D94688" w:rsidRPr="00E237E8">
              <w:rPr>
                <w:rStyle w:val="Hyperlink"/>
                <w:noProof/>
              </w:rPr>
              <w:t>1.</w:t>
            </w:r>
            <w:r w:rsidR="00D94688" w:rsidRPr="00E237E8">
              <w:rPr>
                <w:rFonts w:eastAsiaTheme="minorEastAsia"/>
                <w:noProof/>
                <w:color w:val="auto"/>
                <w:sz w:val="22"/>
              </w:rPr>
              <w:tab/>
            </w:r>
            <w:r w:rsidR="00D94688" w:rsidRPr="00E237E8">
              <w:rPr>
                <w:rStyle w:val="Hyperlink"/>
                <w:noProof/>
              </w:rPr>
              <w:t>Executive Summary</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_Toc800530 \h </w:instrText>
            </w:r>
            <w:r w:rsidR="00D94688" w:rsidRPr="00E237E8">
              <w:rPr>
                <w:noProof/>
                <w:webHidden/>
              </w:rPr>
            </w:r>
            <w:r w:rsidR="00D94688" w:rsidRPr="00E237E8">
              <w:rPr>
                <w:noProof/>
                <w:webHidden/>
              </w:rPr>
              <w:fldChar w:fldCharType="separate"/>
            </w:r>
            <w:r w:rsidR="0089181A">
              <w:rPr>
                <w:noProof/>
                <w:webHidden/>
              </w:rPr>
              <w:t>4</w:t>
            </w:r>
            <w:r w:rsidR="00D94688" w:rsidRPr="00E237E8">
              <w:rPr>
                <w:noProof/>
                <w:webHidden/>
              </w:rPr>
              <w:fldChar w:fldCharType="end"/>
            </w:r>
          </w:hyperlink>
        </w:p>
        <w:p w14:paraId="333722AD" w14:textId="77777777" w:rsidR="00D94688" w:rsidRPr="00E237E8" w:rsidRDefault="00526DEC">
          <w:pPr>
            <w:pStyle w:val="TOC1"/>
            <w:tabs>
              <w:tab w:val="left" w:pos="440"/>
              <w:tab w:val="right" w:leader="dot" w:pos="5030"/>
            </w:tabs>
            <w:rPr>
              <w:rFonts w:eastAsiaTheme="minorEastAsia"/>
              <w:noProof/>
              <w:color w:val="auto"/>
              <w:sz w:val="22"/>
            </w:rPr>
          </w:pPr>
          <w:hyperlink w:anchor="_Toc800531" w:history="1">
            <w:r w:rsidR="00D94688" w:rsidRPr="00E237E8">
              <w:rPr>
                <w:rStyle w:val="Hyperlink"/>
                <w:noProof/>
              </w:rPr>
              <w:t>2.</w:t>
            </w:r>
            <w:r w:rsidR="00D94688" w:rsidRPr="00E237E8">
              <w:rPr>
                <w:rFonts w:eastAsiaTheme="minorEastAsia"/>
                <w:noProof/>
                <w:color w:val="auto"/>
                <w:sz w:val="22"/>
              </w:rPr>
              <w:tab/>
            </w:r>
            <w:r w:rsidR="00D94688" w:rsidRPr="00E237E8">
              <w:rPr>
                <w:rStyle w:val="Hyperlink"/>
                <w:noProof/>
              </w:rPr>
              <w:t>Company Overview</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_Toc800531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53A1466" w14:textId="77777777" w:rsidR="00D94688" w:rsidRPr="00E237E8" w:rsidRDefault="00526DEC">
          <w:pPr>
            <w:pStyle w:val="TOC1"/>
            <w:tabs>
              <w:tab w:val="left" w:pos="440"/>
              <w:tab w:val="right" w:leader="dot" w:pos="5030"/>
            </w:tabs>
            <w:rPr>
              <w:rFonts w:eastAsiaTheme="minorEastAsia"/>
              <w:noProof/>
              <w:color w:val="auto"/>
              <w:sz w:val="22"/>
            </w:rPr>
          </w:pPr>
          <w:hyperlink w:anchor="_Toc800532" w:history="1">
            <w:r w:rsidR="00D94688" w:rsidRPr="00E237E8">
              <w:rPr>
                <w:rStyle w:val="Hyperlink"/>
                <w:noProof/>
              </w:rPr>
              <w:t>3.</w:t>
            </w:r>
            <w:r w:rsidR="00D94688" w:rsidRPr="00E237E8">
              <w:rPr>
                <w:rFonts w:eastAsiaTheme="minorEastAsia"/>
                <w:noProof/>
                <w:color w:val="auto"/>
                <w:sz w:val="22"/>
              </w:rPr>
              <w:tab/>
            </w:r>
            <w:r w:rsidR="00D94688" w:rsidRPr="00E237E8">
              <w:rPr>
                <w:rStyle w:val="Hyperlink"/>
                <w:noProof/>
              </w:rPr>
              <w:t>Business Description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_Toc800532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002D66D3" w14:textId="77777777" w:rsidR="00D94688" w:rsidRPr="00E237E8" w:rsidRDefault="00526DEC">
          <w:pPr>
            <w:pStyle w:val="TOC1"/>
            <w:tabs>
              <w:tab w:val="left" w:pos="440"/>
              <w:tab w:val="right" w:leader="dot" w:pos="5030"/>
            </w:tabs>
            <w:rPr>
              <w:rFonts w:eastAsiaTheme="minorEastAsia"/>
              <w:noProof/>
              <w:color w:val="auto"/>
              <w:sz w:val="22"/>
            </w:rPr>
          </w:pPr>
          <w:hyperlink w:anchor="_Toc800533" w:history="1">
            <w:r w:rsidR="00D94688" w:rsidRPr="00E237E8">
              <w:rPr>
                <w:rStyle w:val="Hyperlink"/>
                <w:noProof/>
              </w:rPr>
              <w:t>4.</w:t>
            </w:r>
            <w:r w:rsidR="00D94688" w:rsidRPr="00E237E8">
              <w:rPr>
                <w:rFonts w:eastAsiaTheme="minorEastAsia"/>
                <w:noProof/>
                <w:color w:val="auto"/>
                <w:sz w:val="22"/>
              </w:rPr>
              <w:tab/>
            </w:r>
            <w:r w:rsidR="00D94688" w:rsidRPr="00E237E8">
              <w:rPr>
                <w:rStyle w:val="Hyperlink"/>
                <w:noProof/>
              </w:rPr>
              <w:t>Market Analysis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_Toc800533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8CE50FE" w14:textId="77777777" w:rsidR="00D94688" w:rsidRPr="00E237E8" w:rsidRDefault="00526DEC">
          <w:pPr>
            <w:pStyle w:val="TOC1"/>
            <w:tabs>
              <w:tab w:val="left" w:pos="440"/>
              <w:tab w:val="right" w:leader="dot" w:pos="5030"/>
            </w:tabs>
            <w:rPr>
              <w:rFonts w:eastAsiaTheme="minorEastAsia"/>
              <w:noProof/>
              <w:color w:val="auto"/>
              <w:sz w:val="22"/>
            </w:rPr>
          </w:pPr>
          <w:hyperlink w:anchor="_Toc800534" w:history="1">
            <w:r w:rsidR="00D94688" w:rsidRPr="00E237E8">
              <w:rPr>
                <w:rStyle w:val="Hyperlink"/>
                <w:noProof/>
              </w:rPr>
              <w:t>5.</w:t>
            </w:r>
            <w:r w:rsidR="00D94688" w:rsidRPr="00E237E8">
              <w:rPr>
                <w:rFonts w:eastAsiaTheme="minorEastAsia"/>
                <w:noProof/>
                <w:color w:val="auto"/>
                <w:sz w:val="22"/>
              </w:rPr>
              <w:tab/>
            </w:r>
            <w:r w:rsidR="00D94688" w:rsidRPr="00E237E8">
              <w:rPr>
                <w:rStyle w:val="Hyperlink"/>
                <w:noProof/>
              </w:rPr>
              <w:t>Operating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_Toc800534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4E05FDC9" w14:textId="77777777" w:rsidR="00D94688" w:rsidRPr="00E237E8" w:rsidRDefault="00526DEC">
          <w:pPr>
            <w:pStyle w:val="TOC1"/>
            <w:tabs>
              <w:tab w:val="left" w:pos="440"/>
              <w:tab w:val="right" w:leader="dot" w:pos="5030"/>
            </w:tabs>
            <w:rPr>
              <w:rFonts w:eastAsiaTheme="minorEastAsia"/>
              <w:noProof/>
              <w:color w:val="auto"/>
              <w:sz w:val="22"/>
            </w:rPr>
          </w:pPr>
          <w:hyperlink w:anchor="_Toc800535" w:history="1">
            <w:r w:rsidR="00D94688" w:rsidRPr="00E237E8">
              <w:rPr>
                <w:rStyle w:val="Hyperlink"/>
                <w:noProof/>
              </w:rPr>
              <w:t>6.</w:t>
            </w:r>
            <w:r w:rsidR="00D94688" w:rsidRPr="00E237E8">
              <w:rPr>
                <w:rFonts w:eastAsiaTheme="minorEastAsia"/>
                <w:noProof/>
                <w:color w:val="auto"/>
                <w:sz w:val="22"/>
              </w:rPr>
              <w:tab/>
            </w:r>
            <w:r w:rsidR="00D94688" w:rsidRPr="00E237E8">
              <w:rPr>
                <w:rStyle w:val="Hyperlink"/>
                <w:noProof/>
              </w:rPr>
              <w:t>Marketing and Sales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_Toc800535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56E5E441" w14:textId="77777777" w:rsidR="00D94688" w:rsidRPr="00E237E8" w:rsidRDefault="00526DEC">
          <w:pPr>
            <w:pStyle w:val="TOC1"/>
            <w:tabs>
              <w:tab w:val="left" w:pos="440"/>
              <w:tab w:val="right" w:leader="dot" w:pos="5030"/>
            </w:tabs>
            <w:rPr>
              <w:rFonts w:eastAsiaTheme="minorEastAsia"/>
              <w:noProof/>
              <w:color w:val="auto"/>
              <w:sz w:val="22"/>
            </w:rPr>
          </w:pPr>
          <w:hyperlink w:anchor="_Toc800536" w:history="1">
            <w:r w:rsidR="00D94688" w:rsidRPr="00E237E8">
              <w:rPr>
                <w:rStyle w:val="Hyperlink"/>
                <w:noProof/>
              </w:rPr>
              <w:t>7.</w:t>
            </w:r>
            <w:r w:rsidR="00D94688" w:rsidRPr="00E237E8">
              <w:rPr>
                <w:rFonts w:eastAsiaTheme="minorEastAsia"/>
                <w:noProof/>
                <w:color w:val="auto"/>
                <w:sz w:val="22"/>
              </w:rPr>
              <w:tab/>
            </w:r>
            <w:r w:rsidR="00D94688" w:rsidRPr="00E237E8">
              <w:rPr>
                <w:rStyle w:val="Hyperlink"/>
                <w:noProof/>
              </w:rPr>
              <w:t>Financial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_Toc800536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4C728274" w14:textId="77777777" w:rsidR="00D94688" w:rsidRPr="00E237E8" w:rsidRDefault="00526DEC">
          <w:pPr>
            <w:pStyle w:val="TOC1"/>
            <w:tabs>
              <w:tab w:val="right" w:leader="dot" w:pos="5030"/>
            </w:tabs>
            <w:rPr>
              <w:rFonts w:eastAsiaTheme="minorEastAsia"/>
              <w:noProof/>
              <w:color w:val="auto"/>
              <w:sz w:val="22"/>
            </w:rPr>
          </w:pPr>
          <w:hyperlink w:anchor="_Toc800537" w:history="1">
            <w:r w:rsidR="00D94688" w:rsidRPr="00E237E8">
              <w:rPr>
                <w:rStyle w:val="Hyperlink"/>
                <w:noProof/>
              </w:rPr>
              <w:t>Appendix</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_Toc800537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0038B1C" w14:textId="77777777" w:rsidR="00D94688" w:rsidRPr="00E237E8" w:rsidRDefault="00526DEC">
          <w:pPr>
            <w:pStyle w:val="TOC2"/>
            <w:rPr>
              <w:rFonts w:eastAsiaTheme="minorEastAsia"/>
              <w:noProof/>
              <w:color w:val="auto"/>
              <w:sz w:val="22"/>
            </w:rPr>
          </w:pPr>
          <w:hyperlink w:anchor="_Toc800538" w:history="1">
            <w:r w:rsidR="00D94688" w:rsidRPr="00E237E8">
              <w:rPr>
                <w:rStyle w:val="Hyperlink"/>
                <w:noProof/>
              </w:rPr>
              <w:t>Instructions for Getting Started with Estimated Start-Up Costs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_Toc800538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02FC8B64" w14:textId="77777777" w:rsidR="00D94688" w:rsidRPr="00E237E8" w:rsidRDefault="00526DEC">
          <w:pPr>
            <w:pStyle w:val="TOC2"/>
            <w:rPr>
              <w:rFonts w:eastAsiaTheme="minorEastAsia"/>
              <w:noProof/>
              <w:color w:val="auto"/>
              <w:sz w:val="22"/>
            </w:rPr>
          </w:pPr>
          <w:hyperlink w:anchor="_Toc800539" w:history="1">
            <w:r w:rsidR="00D94688" w:rsidRPr="00E237E8">
              <w:rPr>
                <w:rStyle w:val="Hyperlink"/>
                <w:noProof/>
              </w:rPr>
              <w:t>Instructions for Getting Started on Profit &amp; Loss Projections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_Toc800539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2D7C231E" w14:textId="23ACA456"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AE6AE49" w14:textId="20E1A894" w:rsidR="001E1E58" w:rsidRPr="00AF1219" w:rsidRDefault="00B44ED2" w:rsidP="0003123C">
      <w:pPr>
        <w:pStyle w:val="Heading1"/>
        <w:rPr>
          <w:lang w:val="el-GR"/>
        </w:rPr>
      </w:pPr>
      <w:bookmarkStart w:id="0" w:name="_Toc800529"/>
      <w:r>
        <w:lastRenderedPageBreak/>
        <w:t>a</w:t>
      </w:r>
      <w:bookmarkEnd w:id="0"/>
      <w:r>
        <w:t>genda</w:t>
      </w:r>
    </w:p>
    <w:p w14:paraId="79B53241" w14:textId="582BE849" w:rsidR="008E24FF" w:rsidRDefault="008E24FF" w:rsidP="001E0048">
      <w:pPr>
        <w:pStyle w:val="Heading2"/>
        <w:numPr>
          <w:ilvl w:val="0"/>
          <w:numId w:val="39"/>
        </w:numPr>
        <w:rPr>
          <w:rFonts w:asciiTheme="minorHAnsi" w:hAnsiTheme="minorHAnsi"/>
        </w:rPr>
      </w:pPr>
      <w:r>
        <w:t>Description</w:t>
      </w:r>
      <w:r w:rsidR="00862CB2">
        <w:rPr>
          <w:rFonts w:asciiTheme="minorHAnsi" w:hAnsiTheme="minorHAnsi"/>
          <w:lang w:val="el-GR"/>
        </w:rPr>
        <w:t xml:space="preserve"> </w:t>
      </w:r>
      <w:r w:rsidR="00862CB2">
        <w:rPr>
          <w:rFonts w:asciiTheme="minorHAnsi" w:hAnsiTheme="minorHAnsi"/>
        </w:rPr>
        <w:t>Scope</w:t>
      </w:r>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73245"/>
                    </a:xfrm>
                    <a:prstGeom prst="rect">
                      <a:avLst/>
                    </a:prstGeom>
                  </pic:spPr>
                </pic:pic>
              </a:graphicData>
            </a:graphic>
          </wp:inline>
        </w:drawing>
      </w:r>
    </w:p>
    <w:p w14:paraId="7F2319BA" w14:textId="62685904" w:rsidR="007539F0" w:rsidRPr="00A20A08" w:rsidRDefault="00A20A08" w:rsidP="003002A5">
      <w:pPr>
        <w:jc w:val="center"/>
        <w:rPr>
          <w:vertAlign w:val="subscript"/>
        </w:rPr>
      </w:pPr>
      <w:r>
        <w:rPr>
          <w:vertAlign w:val="subscript"/>
        </w:rPr>
        <w:t>BPMN 2.0 Visual Process Representation of Description Below</w:t>
      </w:r>
    </w:p>
    <w:p w14:paraId="7EB925D2" w14:textId="48B8EEFD" w:rsidR="001E1E58" w:rsidRPr="00AF1219" w:rsidRDefault="00AF1219" w:rsidP="0003123C">
      <w:pPr>
        <w:rPr>
          <w:lang w:val="el-GR"/>
        </w:rPr>
      </w:pPr>
      <w:r w:rsidRPr="00D53FC3">
        <w:rPr>
          <w:rFonts w:ascii="Arial" w:hAnsi="Arial" w:cs="Arial"/>
          <w:szCs w:val="24"/>
          <w:lang w:val="el-GR"/>
        </w:rPr>
        <w:t xml:space="preserve">Ο σκοπός του εγγράφου είναι να παρέχει έγκυρες πληροφορίες για τα αποτελούμενα μέλη συμπεριλαμβανομένου του </w:t>
      </w:r>
      <w:r w:rsidRPr="00D53FC3">
        <w:rPr>
          <w:rFonts w:ascii="Arial" w:hAnsi="Arial" w:cs="Arial"/>
          <w:szCs w:val="24"/>
        </w:rPr>
        <w:t>Low</w:t>
      </w:r>
      <w:r w:rsidRPr="00D53FC3">
        <w:rPr>
          <w:rFonts w:ascii="Arial" w:hAnsi="Arial" w:cs="Arial"/>
          <w:szCs w:val="24"/>
          <w:lang w:val="el-GR"/>
        </w:rPr>
        <w:t xml:space="preserve"> </w:t>
      </w:r>
      <w:r w:rsidRPr="00D53FC3">
        <w:rPr>
          <w:rFonts w:ascii="Arial" w:hAnsi="Arial" w:cs="Arial"/>
          <w:szCs w:val="24"/>
        </w:rPr>
        <w:t>level</w:t>
      </w:r>
      <w:r w:rsidRPr="00D53FC3">
        <w:rPr>
          <w:rFonts w:ascii="Arial" w:hAnsi="Arial" w:cs="Arial"/>
          <w:szCs w:val="24"/>
          <w:lang w:val="el-GR"/>
        </w:rPr>
        <w:t xml:space="preserve"> </w:t>
      </w:r>
      <w:r w:rsidRPr="00D53FC3">
        <w:rPr>
          <w:rFonts w:ascii="Arial" w:hAnsi="Arial" w:cs="Arial"/>
          <w:szCs w:val="24"/>
        </w:rPr>
        <w:t>Design</w:t>
      </w:r>
      <w:r w:rsidRPr="00D53FC3">
        <w:rPr>
          <w:rFonts w:ascii="Arial" w:hAnsi="Arial" w:cs="Arial"/>
          <w:szCs w:val="24"/>
          <w:lang w:val="el-GR"/>
        </w:rPr>
        <w:t xml:space="preserve"> και </w:t>
      </w:r>
      <w:r w:rsidRPr="00D53FC3">
        <w:rPr>
          <w:rFonts w:ascii="Arial" w:hAnsi="Arial" w:cs="Arial"/>
          <w:szCs w:val="24"/>
        </w:rPr>
        <w:t>High</w:t>
      </w:r>
      <w:r w:rsidRPr="00D53FC3">
        <w:rPr>
          <w:rFonts w:ascii="Arial" w:hAnsi="Arial" w:cs="Arial"/>
          <w:szCs w:val="24"/>
          <w:lang w:val="el-GR"/>
        </w:rPr>
        <w:t xml:space="preserve"> </w:t>
      </w:r>
      <w:r w:rsidRPr="00D53FC3">
        <w:rPr>
          <w:rFonts w:ascii="Arial" w:hAnsi="Arial" w:cs="Arial"/>
          <w:szCs w:val="24"/>
        </w:rPr>
        <w:t>Level</w:t>
      </w:r>
      <w:r w:rsidRPr="00D53FC3">
        <w:rPr>
          <w:rFonts w:ascii="Arial" w:hAnsi="Arial" w:cs="Arial"/>
          <w:szCs w:val="24"/>
          <w:lang w:val="el-GR"/>
        </w:rPr>
        <w:t xml:space="preserve"> </w:t>
      </w:r>
      <w:r w:rsidRPr="00D53FC3">
        <w:rPr>
          <w:rFonts w:ascii="Arial" w:hAnsi="Arial" w:cs="Arial"/>
          <w:szCs w:val="24"/>
        </w:rPr>
        <w:t>design</w:t>
      </w:r>
      <w:r w:rsidRPr="00D53FC3">
        <w:rPr>
          <w:rFonts w:ascii="Arial" w:hAnsi="Arial" w:cs="Arial"/>
          <w:szCs w:val="24"/>
          <w:lang w:val="el-GR"/>
        </w:rPr>
        <w:t xml:space="preserve"> εν συντομία μιας εκτεταμένης </w:t>
      </w:r>
      <w:r>
        <w:rPr>
          <w:rFonts w:ascii="Arial" w:hAnsi="Arial" w:cs="Arial"/>
          <w:szCs w:val="24"/>
          <w:lang w:val="el-GR"/>
        </w:rPr>
        <w:t>εφαρμογής</w:t>
      </w:r>
      <w:r w:rsidRPr="00D53FC3">
        <w:rPr>
          <w:rFonts w:ascii="Arial" w:hAnsi="Arial" w:cs="Arial"/>
          <w:szCs w:val="24"/>
          <w:lang w:val="el-GR"/>
        </w:rPr>
        <w:t xml:space="preserve"> παροχής</w:t>
      </w:r>
      <w:r>
        <w:rPr>
          <w:rFonts w:ascii="Arial" w:hAnsi="Arial" w:cs="Arial"/>
          <w:szCs w:val="24"/>
          <w:lang w:val="el-GR"/>
        </w:rPr>
        <w:t xml:space="preserve"> Κινηματογραφικου περιεχομένου της επιχειρησεις.</w:t>
      </w:r>
    </w:p>
    <w:p w14:paraId="499C5AC4" w14:textId="378AA1CC" w:rsidR="0003123C" w:rsidRDefault="005C00F3" w:rsidP="00AF3B35">
      <w:pPr>
        <w:rPr>
          <w:lang w:val="el-GR"/>
        </w:rPr>
      </w:pPr>
      <w:r>
        <w:rPr>
          <w:lang w:val="el-GR"/>
        </w:rPr>
        <w:t xml:space="preserve">Η εφαρμογη θα αποτελειται απο </w:t>
      </w:r>
      <w:r>
        <w:t>front</w:t>
      </w:r>
      <w:r w:rsidRPr="005C00F3">
        <w:rPr>
          <w:lang w:val="el-GR"/>
        </w:rPr>
        <w:t xml:space="preserve"> &amp; </w:t>
      </w:r>
      <w:r>
        <w:t>back</w:t>
      </w:r>
      <w:r w:rsidRPr="005C00F3">
        <w:rPr>
          <w:lang w:val="el-GR"/>
        </w:rPr>
        <w:t xml:space="preserve"> </w:t>
      </w:r>
      <w:r>
        <w:t>end</w:t>
      </w:r>
      <w:r w:rsidRPr="005C00F3">
        <w:rPr>
          <w:lang w:val="el-GR"/>
        </w:rPr>
        <w:t xml:space="preserve"> </w:t>
      </w:r>
      <w:r>
        <w:t>interfaces</w:t>
      </w:r>
      <w:r w:rsidRPr="005C00F3">
        <w:rPr>
          <w:lang w:val="el-GR"/>
        </w:rPr>
        <w:t xml:space="preserve"> </w:t>
      </w:r>
      <w:r>
        <w:rPr>
          <w:lang w:val="el-GR"/>
        </w:rPr>
        <w:t xml:space="preserve">λειτουργικοτητα.Θα επιτρέπει στο χρήστη </w:t>
      </w:r>
      <w:r>
        <w:t>guest</w:t>
      </w:r>
      <w:r w:rsidRPr="005C00F3">
        <w:rPr>
          <w:lang w:val="el-GR"/>
        </w:rPr>
        <w:t xml:space="preserve"> </w:t>
      </w:r>
      <w:r>
        <w:rPr>
          <w:lang w:val="el-GR"/>
        </w:rPr>
        <w:t>να βλέπει</w:t>
      </w:r>
      <w:r w:rsidR="00330C38">
        <w:rPr>
          <w:lang w:val="el-GR"/>
        </w:rPr>
        <w:t xml:space="preserve"> στοιχεία</w:t>
      </w:r>
      <w:r w:rsidR="00330C38" w:rsidRPr="00330C38">
        <w:rPr>
          <w:lang w:val="el-GR"/>
        </w:rPr>
        <w:t xml:space="preserve"> </w:t>
      </w:r>
      <w:r w:rsidR="00330C38">
        <w:t>list</w:t>
      </w:r>
      <w:r w:rsidR="00330C38" w:rsidRPr="00330C38">
        <w:rPr>
          <w:lang w:val="el-GR"/>
        </w:rPr>
        <w:t xml:space="preserve"> </w:t>
      </w:r>
      <w:r w:rsidR="00330C38">
        <w:t>cast</w:t>
      </w:r>
      <w:r w:rsidR="00A24966" w:rsidRPr="00A24966">
        <w:rPr>
          <w:lang w:val="el-GR"/>
        </w:rPr>
        <w:t xml:space="preserve"> </w:t>
      </w:r>
      <w:r w:rsidR="00A24966">
        <w:t>actors</w:t>
      </w:r>
      <w:r w:rsidR="00330C38" w:rsidRPr="00A24966">
        <w:rPr>
          <w:lang w:val="el-GR"/>
        </w:rPr>
        <w:t>,</w:t>
      </w:r>
      <w:r>
        <w:rPr>
          <w:lang w:val="el-GR"/>
        </w:rPr>
        <w:t xml:space="preserve"> </w:t>
      </w:r>
      <w:r w:rsidR="00781C8D">
        <w:t>trailer</w:t>
      </w:r>
      <w:r w:rsidR="00781C8D" w:rsidRPr="00781C8D">
        <w:rPr>
          <w:lang w:val="el-GR"/>
        </w:rPr>
        <w:t xml:space="preserve"> </w:t>
      </w:r>
      <w:r w:rsidR="00781C8D">
        <w:rPr>
          <w:lang w:val="el-GR"/>
        </w:rPr>
        <w:t xml:space="preserve">πρεμιέρας, </w:t>
      </w:r>
      <w:r>
        <w:rPr>
          <w:lang w:val="el-GR"/>
        </w:rPr>
        <w:t xml:space="preserve">ωράρια, μέρες και αιθουσες διαθεσιμοτητας κανοντας </w:t>
      </w:r>
      <w:r>
        <w:t>online</w:t>
      </w:r>
      <w:r w:rsidRPr="005C00F3">
        <w:rPr>
          <w:lang w:val="el-GR"/>
        </w:rPr>
        <w:t xml:space="preserve"> </w:t>
      </w:r>
      <w:r>
        <w:rPr>
          <w:lang w:val="el-GR"/>
        </w:rPr>
        <w:t xml:space="preserve">κρατήσεις </w:t>
      </w:r>
      <w:r>
        <w:t>on</w:t>
      </w:r>
      <w:r w:rsidRPr="005C00F3">
        <w:rPr>
          <w:lang w:val="el-GR"/>
        </w:rPr>
        <w:t>-</w:t>
      </w:r>
      <w:r>
        <w:t>click</w:t>
      </w:r>
      <w:r>
        <w:rPr>
          <w:lang w:val="el-GR"/>
        </w:rPr>
        <w:t xml:space="preserve"> αλλα θα εχει </w:t>
      </w:r>
      <w:r>
        <w:t>VIP</w:t>
      </w:r>
      <w:r w:rsidRPr="005C00F3">
        <w:rPr>
          <w:lang w:val="el-GR"/>
        </w:rPr>
        <w:t xml:space="preserve"> </w:t>
      </w:r>
      <w:r>
        <w:t>registered</w:t>
      </w:r>
      <w:r w:rsidRPr="005C00F3">
        <w:rPr>
          <w:lang w:val="el-GR"/>
        </w:rPr>
        <w:t xml:space="preserve"> </w:t>
      </w:r>
      <w:r>
        <w:t>users</w:t>
      </w:r>
      <w:r w:rsidRPr="005C00F3">
        <w:rPr>
          <w:lang w:val="el-GR"/>
        </w:rPr>
        <w:t xml:space="preserve"> </w:t>
      </w:r>
      <w:r>
        <w:rPr>
          <w:lang w:val="el-GR"/>
        </w:rPr>
        <w:t xml:space="preserve">που θα μπορουν να κανουν </w:t>
      </w:r>
      <w:r>
        <w:t>rating</w:t>
      </w:r>
      <w:r w:rsidRPr="005C00F3">
        <w:rPr>
          <w:lang w:val="el-GR"/>
        </w:rPr>
        <w:t xml:space="preserve">, </w:t>
      </w:r>
      <w:r>
        <w:rPr>
          <w:lang w:val="el-GR"/>
        </w:rPr>
        <w:t>σχολια</w:t>
      </w:r>
      <w:r w:rsidR="003639C6" w:rsidRPr="003639C6">
        <w:rPr>
          <w:lang w:val="el-GR"/>
        </w:rPr>
        <w:t xml:space="preserve">, </w:t>
      </w:r>
      <w:r w:rsidR="003639C6">
        <w:rPr>
          <w:lang w:val="el-GR"/>
        </w:rPr>
        <w:t>να εχουν ακολουθους δηλαδή</w:t>
      </w:r>
      <w:r>
        <w:rPr>
          <w:lang w:val="el-GR"/>
        </w:rPr>
        <w:t xml:space="preserve"> </w:t>
      </w:r>
      <w:r w:rsidR="003639C6">
        <w:rPr>
          <w:lang w:val="el-GR"/>
        </w:rPr>
        <w:t xml:space="preserve">παρομοια </w:t>
      </w:r>
      <w:r w:rsidR="003639C6">
        <w:t>features</w:t>
      </w:r>
      <w:r w:rsidR="003639C6" w:rsidRPr="003639C6">
        <w:rPr>
          <w:lang w:val="el-GR"/>
        </w:rPr>
        <w:t xml:space="preserve"> </w:t>
      </w:r>
      <w:r w:rsidR="003639C6">
        <w:rPr>
          <w:lang w:val="el-GR"/>
        </w:rPr>
        <w:t xml:space="preserve">ενός </w:t>
      </w:r>
      <w:r w:rsidR="003639C6">
        <w:t>social</w:t>
      </w:r>
      <w:r w:rsidR="003639C6" w:rsidRPr="003639C6">
        <w:rPr>
          <w:lang w:val="el-GR"/>
        </w:rPr>
        <w:t xml:space="preserve"> </w:t>
      </w:r>
      <w:r w:rsidR="003639C6">
        <w:t>media</w:t>
      </w:r>
      <w:r w:rsidR="003639C6" w:rsidRPr="003639C6">
        <w:rPr>
          <w:lang w:val="el-GR"/>
        </w:rPr>
        <w:t xml:space="preserve"> </w:t>
      </w:r>
      <w:r w:rsidR="003639C6">
        <w:t>limited</w:t>
      </w:r>
      <w:r w:rsidR="003639C6" w:rsidRPr="003639C6">
        <w:rPr>
          <w:lang w:val="el-GR"/>
        </w:rPr>
        <w:t xml:space="preserve"> </w:t>
      </w:r>
      <w:r w:rsidR="003639C6">
        <w:t>mode</w:t>
      </w:r>
      <w:r w:rsidR="003639C6" w:rsidRPr="003639C6">
        <w:rPr>
          <w:lang w:val="el-GR"/>
        </w:rPr>
        <w:t xml:space="preserve"> &amp; </w:t>
      </w:r>
      <w:r w:rsidR="003639C6">
        <w:t>cinema</w:t>
      </w:r>
      <w:r w:rsidR="003639C6" w:rsidRPr="003639C6">
        <w:rPr>
          <w:lang w:val="el-GR"/>
        </w:rPr>
        <w:t xml:space="preserve"> </w:t>
      </w:r>
      <w:r w:rsidR="003639C6">
        <w:t>interactive</w:t>
      </w:r>
      <w:r w:rsidR="003639C6" w:rsidRPr="003639C6">
        <w:rPr>
          <w:lang w:val="el-GR"/>
        </w:rPr>
        <w:t>.</w:t>
      </w:r>
      <w:r w:rsidR="008E24FF">
        <w:rPr>
          <w:lang w:val="el-GR"/>
        </w:rPr>
        <w:t xml:space="preserve"> Η εφαρμογη θα είναι ένα υποσυνολο ενος </w:t>
      </w:r>
      <w:r w:rsidR="008E24FF">
        <w:rPr>
          <w:lang w:val="el-GR"/>
        </w:rPr>
        <w:lastRenderedPageBreak/>
        <w:t>πληροφοριακου συστήματος που θα αλληλεπιδρά με χρήστες και άλλα συστηματα βάσεων δεδομένων.</w:t>
      </w:r>
    </w:p>
    <w:p w14:paraId="5C6DE128" w14:textId="77777777" w:rsidR="00AF3B35" w:rsidRPr="00AF3B35" w:rsidRDefault="00AF3B35" w:rsidP="00AF3B35">
      <w:pPr>
        <w:rPr>
          <w:lang w:val="el-GR"/>
        </w:rPr>
      </w:pPr>
    </w:p>
    <w:p w14:paraId="5122F4A3" w14:textId="77777777" w:rsidR="0003123C" w:rsidRDefault="00400FFF" w:rsidP="001E0048">
      <w:pPr>
        <w:pStyle w:val="Heading2"/>
        <w:numPr>
          <w:ilvl w:val="0"/>
          <w:numId w:val="39"/>
        </w:numPr>
      </w:pPr>
      <w:r>
        <w:t>Financial Scope</w:t>
      </w:r>
    </w:p>
    <w:p w14:paraId="12681F58" w14:textId="77777777" w:rsidR="00400FFF" w:rsidRDefault="00400FFF" w:rsidP="00400FFF"/>
    <w:p w14:paraId="7E2B57F9" w14:textId="4BF4E233" w:rsidR="00400FFF" w:rsidRDefault="00400FFF" w:rsidP="00400FFF">
      <w:r>
        <w:rPr>
          <w:lang w:val="el-GR"/>
        </w:rPr>
        <w:t>Το</w:t>
      </w:r>
      <w:r w:rsidRPr="000322B1">
        <w:t xml:space="preserve">  </w:t>
      </w:r>
      <w:r>
        <w:rPr>
          <w:lang w:val="el-GR"/>
        </w:rPr>
        <w:t>έργο</w:t>
      </w:r>
      <w:r w:rsidRPr="000322B1">
        <w:t xml:space="preserve"> </w:t>
      </w:r>
      <w:r>
        <w:rPr>
          <w:lang w:val="el-GR"/>
        </w:rPr>
        <w:t>θα</w:t>
      </w:r>
      <w:r w:rsidRPr="000322B1">
        <w:t xml:space="preserve"> </w:t>
      </w:r>
      <w:r>
        <w:rPr>
          <w:lang w:val="el-GR"/>
        </w:rPr>
        <w:t>τηρε</w:t>
      </w:r>
      <w:r w:rsidR="004D7787">
        <w:rPr>
          <w:lang w:val="el-GR"/>
        </w:rPr>
        <w:t>ί</w:t>
      </w:r>
      <w:r w:rsidR="004D7787" w:rsidRPr="000322B1">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7A2710">
      <w:pPr>
        <w:pStyle w:val="ListParagraph"/>
        <w:numPr>
          <w:ilvl w:val="0"/>
          <w:numId w:val="41"/>
        </w:numPr>
      </w:pPr>
      <w:r>
        <w:t>Investment decision</w:t>
      </w:r>
    </w:p>
    <w:p w14:paraId="2E695E24" w14:textId="29AA020D" w:rsidR="007A2710" w:rsidRDefault="007A2710" w:rsidP="007A2710">
      <w:pPr>
        <w:pStyle w:val="ListParagraph"/>
        <w:numPr>
          <w:ilvl w:val="0"/>
          <w:numId w:val="41"/>
        </w:numPr>
      </w:pPr>
      <w:r>
        <w:t>Working Capital decision</w:t>
      </w:r>
    </w:p>
    <w:p w14:paraId="7A1D739A" w14:textId="299B8313" w:rsidR="007A2710" w:rsidRDefault="007A2710" w:rsidP="007A2710">
      <w:pPr>
        <w:pStyle w:val="ListParagraph"/>
        <w:numPr>
          <w:ilvl w:val="0"/>
          <w:numId w:val="41"/>
        </w:numPr>
      </w:pPr>
      <w:r>
        <w:t>Financing decision</w:t>
      </w:r>
    </w:p>
    <w:p w14:paraId="4E003895" w14:textId="7FA5FCA5" w:rsidR="007A2710" w:rsidRDefault="007A2710" w:rsidP="007A2710">
      <w:pPr>
        <w:pStyle w:val="ListParagraph"/>
        <w:numPr>
          <w:ilvl w:val="0"/>
          <w:numId w:val="41"/>
        </w:numPr>
      </w:pPr>
      <w:r>
        <w:t>Dividend decision</w:t>
      </w:r>
    </w:p>
    <w:p w14:paraId="1DDA35D0" w14:textId="295B8DA0" w:rsidR="007A2710" w:rsidRDefault="007A2710" w:rsidP="007A2710">
      <w:pPr>
        <w:pStyle w:val="ListParagraph"/>
        <w:numPr>
          <w:ilvl w:val="0"/>
          <w:numId w:val="41"/>
        </w:numPr>
      </w:pPr>
      <w:r>
        <w:t>Ensures liquidity</w:t>
      </w:r>
    </w:p>
    <w:p w14:paraId="21BBF74B" w14:textId="67B3F2EC" w:rsidR="005D572B" w:rsidRDefault="007A2710" w:rsidP="00400FFF">
      <w:pPr>
        <w:pStyle w:val="ListParagraph"/>
        <w:numPr>
          <w:ilvl w:val="0"/>
          <w:numId w:val="41"/>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7D651D6F" w:rsidR="00777AF1" w:rsidRDefault="00777AF1" w:rsidP="001E0048">
      <w:pPr>
        <w:pStyle w:val="Heading2"/>
        <w:numPr>
          <w:ilvl w:val="0"/>
          <w:numId w:val="39"/>
        </w:numPr>
      </w:pPr>
      <w:r>
        <w:t>Focused on Delivery</w:t>
      </w:r>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7777777"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1) Ανάλυσης απαιτήσεων</w:t>
      </w:r>
    </w:p>
    <w:p w14:paraId="6CBB5355" w14:textId="77777777"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2) Σχεδίαση βάσης δεδομένων</w:t>
      </w:r>
    </w:p>
    <w:p w14:paraId="6978D937" w14:textId="77777777"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Σχεδίαση διεπαφής </w:t>
      </w:r>
    </w:p>
    <w:p w14:paraId="5C31FE34" w14:textId="77777777"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4) Ανάπτυξη βάσεων δεδομένων και εισαγωγή στοιχείων</w:t>
      </w:r>
    </w:p>
    <w:p w14:paraId="7C66F640" w14:textId="304354E5"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5) Ανάπτυξη διεπαφής</w:t>
      </w:r>
    </w:p>
    <w:p w14:paraId="1501E499" w14:textId="77777777"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6) Ολοκλήρωση συστήματος</w:t>
      </w:r>
    </w:p>
    <w:p w14:paraId="04AB7211" w14:textId="77777777"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7) Εγκατάσταση εφαρμογής και έλεγχος</w:t>
      </w:r>
    </w:p>
    <w:p w14:paraId="4043974B" w14:textId="444EDBCF" w:rsidR="00777AF1" w:rsidRDefault="00777AF1" w:rsidP="00A64A32">
      <w:pPr>
        <w:spacing w:line="360" w:lineRule="auto"/>
        <w:ind w:right="41"/>
        <w:jc w:val="both"/>
        <w:rPr>
          <w:rFonts w:ascii="Arial" w:hAnsi="Arial" w:cs="Arial"/>
          <w:lang w:val="el-GR"/>
        </w:rPr>
      </w:pPr>
      <w:r w:rsidRPr="00777AF1">
        <w:rPr>
          <w:rFonts w:ascii="Arial" w:hAnsi="Arial" w:cs="Arial"/>
          <w:lang w:val="el-GR"/>
        </w:rPr>
        <w:lastRenderedPageBreak/>
        <w:t>8) Εκπαίδευση και αποδοχή</w:t>
      </w:r>
    </w:p>
    <w:p w14:paraId="20536739" w14:textId="77777777" w:rsidR="00BC13C9" w:rsidRPr="00777AF1" w:rsidRDefault="00BC13C9" w:rsidP="00A64A32">
      <w:pPr>
        <w:spacing w:line="360" w:lineRule="auto"/>
        <w:ind w:right="41"/>
        <w:jc w:val="both"/>
        <w:rPr>
          <w:rFonts w:ascii="Arial" w:hAnsi="Arial" w:cs="Arial"/>
          <w:lang w:val="el-GR"/>
        </w:rPr>
      </w:pPr>
    </w:p>
    <w:p w14:paraId="793AA0AE" w14:textId="3CDA80E0" w:rsidR="00777AF1" w:rsidRPr="00674233" w:rsidRDefault="00777AF1" w:rsidP="00A64A32">
      <w:pPr>
        <w:spacing w:line="360" w:lineRule="auto"/>
        <w:ind w:right="41"/>
        <w:jc w:val="both"/>
        <w:rPr>
          <w:rFonts w:ascii="Arial" w:hAnsi="Arial" w:cs="Arial"/>
          <w:b/>
          <w:bCs/>
          <w:lang w:val="el-GR"/>
        </w:rPr>
      </w:pPr>
      <w:r w:rsidRPr="00674233">
        <w:rPr>
          <w:rFonts w:ascii="Arial" w:hAnsi="Arial" w:cs="Arial"/>
          <w:b/>
          <w:bCs/>
          <w:lang w:val="el-GR"/>
        </w:rPr>
        <w:t>Παρακάτω αναλύεται η διάρκεια των υποέργων:</w:t>
      </w:r>
    </w:p>
    <w:p w14:paraId="414DB0FF" w14:textId="14949A19" w:rsidR="00777AF1" w:rsidRPr="006955FF" w:rsidRDefault="00777AF1" w:rsidP="00A64A32">
      <w:pPr>
        <w:spacing w:line="360" w:lineRule="auto"/>
        <w:ind w:right="41"/>
        <w:jc w:val="both"/>
        <w:rPr>
          <w:rFonts w:ascii="Arial" w:hAnsi="Arial" w:cs="Arial"/>
          <w:lang w:val="el-GR"/>
        </w:rPr>
      </w:pPr>
      <w:r w:rsidRPr="00777AF1">
        <w:rPr>
          <w:rFonts w:ascii="Arial" w:hAnsi="Arial" w:cs="Arial"/>
          <w:lang w:val="el-GR"/>
        </w:rPr>
        <w:t>Υποέργο 1 :  1 μήνας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5C8C09C4" w14:textId="23E8677B" w:rsidR="00777AF1" w:rsidRPr="006955FF" w:rsidRDefault="00777AF1" w:rsidP="00A64A32">
      <w:pPr>
        <w:spacing w:line="360" w:lineRule="auto"/>
        <w:ind w:right="41"/>
        <w:jc w:val="both"/>
        <w:rPr>
          <w:rFonts w:ascii="Arial" w:hAnsi="Arial" w:cs="Arial"/>
          <w:lang w:val="el-GR"/>
        </w:rPr>
      </w:pPr>
      <w:r w:rsidRPr="00777AF1">
        <w:rPr>
          <w:rFonts w:ascii="Arial" w:hAnsi="Arial" w:cs="Arial"/>
          <w:lang w:val="el-GR"/>
        </w:rPr>
        <w:t>Υποέργο 2 : 1 μήνας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035F89F6" w14:textId="25D6AE94"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Υποέργο 3 : 0,5 μήνας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033C491C" w14:textId="37F435E3" w:rsidR="00777AF1" w:rsidRPr="006955FF" w:rsidRDefault="00777AF1" w:rsidP="00A64A32">
      <w:pPr>
        <w:spacing w:line="360" w:lineRule="auto"/>
        <w:ind w:right="41"/>
        <w:jc w:val="both"/>
        <w:rPr>
          <w:rFonts w:ascii="Arial" w:hAnsi="Arial" w:cs="Arial"/>
          <w:lang w:val="el-GR"/>
        </w:rPr>
      </w:pPr>
      <w:r w:rsidRPr="00777AF1">
        <w:rPr>
          <w:rFonts w:ascii="Arial" w:hAnsi="Arial" w:cs="Arial"/>
          <w:lang w:val="el-GR"/>
        </w:rPr>
        <w:t>Υποέργο 4 : 3 μήνες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3ACD6720" w14:textId="2EC4224D" w:rsidR="00777AF1" w:rsidRPr="006955FF" w:rsidRDefault="00777AF1" w:rsidP="00A64A32">
      <w:pPr>
        <w:spacing w:line="360" w:lineRule="auto"/>
        <w:ind w:right="41"/>
        <w:jc w:val="both"/>
        <w:rPr>
          <w:rFonts w:ascii="Arial" w:hAnsi="Arial" w:cs="Arial"/>
          <w:lang w:val="el-GR"/>
        </w:rPr>
      </w:pPr>
      <w:r w:rsidRPr="00777AF1">
        <w:rPr>
          <w:rFonts w:ascii="Arial" w:hAnsi="Arial" w:cs="Arial"/>
          <w:lang w:val="el-GR"/>
        </w:rPr>
        <w:t>Υποέργο 5 : 2 μήνες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74FA1A0E" w14:textId="3564BFD6" w:rsidR="00777AF1" w:rsidRPr="006955FF" w:rsidRDefault="00777AF1" w:rsidP="00A64A32">
      <w:pPr>
        <w:spacing w:line="360" w:lineRule="auto"/>
        <w:ind w:right="41"/>
        <w:jc w:val="both"/>
        <w:rPr>
          <w:rFonts w:ascii="Arial" w:hAnsi="Arial" w:cs="Arial"/>
          <w:lang w:val="el-GR"/>
        </w:rPr>
      </w:pPr>
      <w:r w:rsidRPr="00777AF1">
        <w:rPr>
          <w:rFonts w:ascii="Arial" w:hAnsi="Arial" w:cs="Arial"/>
          <w:lang w:val="el-GR"/>
        </w:rPr>
        <w:t>Υποέργο 6 : 1 μήνας</w:t>
      </w:r>
      <w:r w:rsidR="006955FF" w:rsidRPr="006955FF">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6955FF">
        <w:rPr>
          <w:rFonts w:ascii="Arial" w:hAnsi="Arial" w:cs="Arial"/>
          <w:lang w:val="el-GR"/>
        </w:rPr>
        <w:t>)</w:t>
      </w:r>
    </w:p>
    <w:p w14:paraId="39C67D5A" w14:textId="752042BD" w:rsidR="00777AF1" w:rsidRPr="000322B1" w:rsidRDefault="00777AF1" w:rsidP="00A64A32">
      <w:pPr>
        <w:spacing w:line="360" w:lineRule="auto"/>
        <w:ind w:right="41"/>
        <w:jc w:val="both"/>
        <w:rPr>
          <w:rFonts w:ascii="Arial" w:hAnsi="Arial" w:cs="Arial"/>
          <w:lang w:val="el-GR"/>
        </w:rPr>
      </w:pPr>
      <w:r w:rsidRPr="006955FF">
        <w:rPr>
          <w:rFonts w:ascii="Arial" w:hAnsi="Arial" w:cs="Arial"/>
          <w:lang w:val="el-GR"/>
        </w:rPr>
        <w:t>Υποέργο</w:t>
      </w:r>
      <w:r w:rsidRPr="000322B1">
        <w:rPr>
          <w:rFonts w:ascii="Arial" w:hAnsi="Arial" w:cs="Arial"/>
          <w:lang w:val="el-GR"/>
        </w:rPr>
        <w:t xml:space="preserve"> 7 : 1 </w:t>
      </w:r>
      <w:r w:rsidRPr="006955FF">
        <w:rPr>
          <w:rFonts w:ascii="Arial" w:hAnsi="Arial" w:cs="Arial"/>
          <w:lang w:val="el-GR"/>
        </w:rPr>
        <w:t>μήνας</w:t>
      </w:r>
      <w:r w:rsidR="006955FF" w:rsidRPr="000322B1">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0322B1">
        <w:rPr>
          <w:rFonts w:ascii="Arial" w:hAnsi="Arial" w:cs="Arial"/>
          <w:lang w:val="el-GR"/>
        </w:rPr>
        <w:t>)</w:t>
      </w:r>
    </w:p>
    <w:p w14:paraId="0AF96904" w14:textId="07EEF7AF" w:rsidR="002D6FD7" w:rsidRPr="00584EDD" w:rsidRDefault="00777AF1" w:rsidP="00A64A32">
      <w:pPr>
        <w:spacing w:line="360" w:lineRule="auto"/>
        <w:ind w:right="41"/>
        <w:jc w:val="both"/>
        <w:rPr>
          <w:rFonts w:ascii="Arial" w:hAnsi="Arial" w:cs="Arial"/>
          <w:sz w:val="16"/>
          <w:szCs w:val="16"/>
          <w:lang w:val="el-GR"/>
        </w:rPr>
      </w:pPr>
      <w:r w:rsidRPr="006955FF">
        <w:rPr>
          <w:rFonts w:ascii="Arial" w:hAnsi="Arial" w:cs="Arial"/>
          <w:lang w:val="el-GR"/>
        </w:rPr>
        <w:t>Υποέργο</w:t>
      </w:r>
      <w:r w:rsidRPr="00584EDD">
        <w:rPr>
          <w:rFonts w:ascii="Arial" w:hAnsi="Arial" w:cs="Arial"/>
          <w:lang w:val="el-GR"/>
        </w:rPr>
        <w:t xml:space="preserve"> 8 : 0,5 </w:t>
      </w:r>
      <w:r w:rsidRPr="006955FF">
        <w:rPr>
          <w:rFonts w:ascii="Arial" w:hAnsi="Arial" w:cs="Arial"/>
          <w:lang w:val="el-GR"/>
        </w:rPr>
        <w:t>μήνας</w:t>
      </w:r>
      <w:r w:rsidR="006955FF" w:rsidRPr="00584EDD">
        <w:rPr>
          <w:rFonts w:ascii="Arial" w:hAnsi="Arial" w:cs="Arial"/>
          <w:lang w:val="el-GR"/>
        </w:rPr>
        <w:t xml:space="preserve"> (</w:t>
      </w:r>
      <w:r w:rsidR="006955FF">
        <w:rPr>
          <w:rFonts w:ascii="Arial" w:hAnsi="Arial" w:cs="Arial"/>
        </w:rPr>
        <w:t>sprint</w:t>
      </w:r>
      <w:r w:rsidR="00393C9F">
        <w:rPr>
          <w:rFonts w:ascii="Arial" w:hAnsi="Arial" w:cs="Arial"/>
        </w:rPr>
        <w:t>s</w:t>
      </w:r>
      <w:r w:rsidR="006955FF" w:rsidRPr="00584EDD">
        <w:rPr>
          <w:rFonts w:ascii="Arial" w:hAnsi="Arial" w:cs="Arial"/>
          <w:lang w:val="el-GR"/>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77777777" w:rsidR="005C2DBF" w:rsidRPr="001B32B6" w:rsidRDefault="005C2DBF" w:rsidP="00777AF1">
      <w:pPr>
        <w:spacing w:line="360" w:lineRule="auto"/>
        <w:ind w:left="-284" w:right="41"/>
        <w:jc w:val="both"/>
        <w:rPr>
          <w:rFonts w:ascii="Arial" w:hAnsi="Arial" w:cs="Arial"/>
        </w:rPr>
      </w:pPr>
    </w:p>
    <w:p w14:paraId="18F848D8" w14:textId="030EB2E2" w:rsidR="00FD123F" w:rsidRDefault="00FD123F" w:rsidP="004166C3">
      <w:pPr>
        <w:pStyle w:val="Heading2"/>
        <w:numPr>
          <w:ilvl w:val="0"/>
          <w:numId w:val="39"/>
        </w:numPr>
      </w:pPr>
      <w:r>
        <w:lastRenderedPageBreak/>
        <w:t>Project Execution</w:t>
      </w:r>
    </w:p>
    <w:p w14:paraId="0A54640D" w14:textId="77777777" w:rsidR="00FD123F" w:rsidRPr="00FD123F" w:rsidRDefault="00FD123F" w:rsidP="00FD123F"/>
    <w:p w14:paraId="49921DDA" w14:textId="6520DCD4" w:rsidR="00777AF1" w:rsidRPr="00FD123F" w:rsidRDefault="00FD123F" w:rsidP="00777AF1">
      <w:r>
        <w:rPr>
          <w:lang w:val="el-GR"/>
        </w:rPr>
        <w:t>Διαθέσιμες</w:t>
      </w:r>
      <w:r w:rsidRPr="00E737B8">
        <w:t xml:space="preserve"> </w:t>
      </w:r>
      <w:r>
        <w:rPr>
          <w:lang w:val="el-GR"/>
        </w:rPr>
        <w:t>προσεγγίσεις</w:t>
      </w:r>
      <w:r w:rsidRPr="00E737B8">
        <w:t>:</w:t>
      </w:r>
      <w:r>
        <w:t xml:space="preserve"> procedural/waterfall, agile, </w:t>
      </w:r>
      <w:r w:rsidR="00E737B8">
        <w:t>D</w:t>
      </w:r>
      <w:r>
        <w:t>ev</w:t>
      </w:r>
      <w:r w:rsidR="00462A24">
        <w:t xml:space="preserve"> </w:t>
      </w:r>
      <w:r>
        <w:t>ops</w:t>
      </w:r>
    </w:p>
    <w:p w14:paraId="6843C2DC" w14:textId="0C336DB7" w:rsidR="00362050" w:rsidRDefault="00FD123F" w:rsidP="00777AF1">
      <w:r>
        <w:rPr>
          <w:lang w:val="el-GR"/>
        </w:rPr>
        <w:t>Βάση</w:t>
      </w:r>
      <w:r w:rsidRPr="00A916FE">
        <w:t xml:space="preserve"> </w:t>
      </w:r>
      <w:r>
        <w:rPr>
          <w:lang w:val="el-GR"/>
        </w:rPr>
        <w:t>εξιδίκευσης</w:t>
      </w:r>
      <w:r w:rsidRPr="00A916FE">
        <w:t xml:space="preserve"> </w:t>
      </w:r>
      <w:r>
        <w:rPr>
          <w:lang w:val="el-GR"/>
        </w:rPr>
        <w:t>προσωπικου</w:t>
      </w:r>
      <w:r w:rsidRPr="00A916FE">
        <w:t xml:space="preserve"> </w:t>
      </w:r>
      <w:r>
        <w:rPr>
          <w:lang w:val="el-GR"/>
        </w:rPr>
        <w:t>και</w:t>
      </w:r>
      <w:r w:rsidRPr="00A916FE">
        <w:t xml:space="preserve"> </w:t>
      </w:r>
      <w:r>
        <w:rPr>
          <w:lang w:val="el-GR"/>
        </w:rPr>
        <w:t>διαθέσιμης</w:t>
      </w:r>
      <w:r w:rsidRPr="00A916FE">
        <w:t xml:space="preserve"> </w:t>
      </w:r>
      <w:r>
        <w:rPr>
          <w:lang w:val="el-GR"/>
        </w:rPr>
        <w:t>υποδομης</w:t>
      </w:r>
      <w:r w:rsidRPr="00A916FE">
        <w:t xml:space="preserve"> </w:t>
      </w:r>
      <w:r>
        <w:rPr>
          <w:lang w:val="el-GR"/>
        </w:rPr>
        <w:t>διαλέγεται</w:t>
      </w:r>
      <w:r w:rsidRPr="00A916FE">
        <w:t xml:space="preserve"> </w:t>
      </w:r>
      <w:r>
        <w:t>agile</w:t>
      </w:r>
      <w:r w:rsidRPr="00A916FE">
        <w:t xml:space="preserve"> </w:t>
      </w:r>
      <w:r>
        <w:t>scrum</w:t>
      </w:r>
      <w:r w:rsidRPr="00A916FE">
        <w:t xml:space="preserve"> </w:t>
      </w:r>
      <w:r>
        <w:t>team</w:t>
      </w:r>
      <w:r w:rsidRPr="00A916FE">
        <w:t xml:space="preserve"> </w:t>
      </w:r>
      <w:r>
        <w:t>approach</w:t>
      </w:r>
      <w:r w:rsidR="00AA40B1" w:rsidRPr="00A916FE">
        <w:t>.</w:t>
      </w:r>
      <w:r w:rsidR="00A916FE">
        <w:rPr>
          <w:lang w:val="el-GR"/>
        </w:rPr>
        <w:t>Η</w:t>
      </w:r>
      <w:r w:rsidR="00A916FE" w:rsidRPr="00A916FE">
        <w:t xml:space="preserve"> </w:t>
      </w:r>
      <w:r w:rsidR="00A916FE">
        <w:rPr>
          <w:lang w:val="el-GR"/>
        </w:rPr>
        <w:t>κύρια</w:t>
      </w:r>
      <w:r w:rsidR="00A916FE" w:rsidRPr="00A916FE">
        <w:t xml:space="preserve"> </w:t>
      </w:r>
      <w:r w:rsidR="00A916FE">
        <w:rPr>
          <w:lang w:val="el-GR"/>
        </w:rPr>
        <w:t>καταγραφη</w:t>
      </w:r>
      <w:r w:rsidR="00A916FE" w:rsidRPr="00A916FE">
        <w:t xml:space="preserve"> </w:t>
      </w:r>
      <w:r w:rsidR="00A916FE">
        <w:rPr>
          <w:lang w:val="el-GR"/>
        </w:rPr>
        <w:t>πορείας</w:t>
      </w:r>
      <w:r w:rsidR="00A916FE" w:rsidRPr="00A916FE">
        <w:t xml:space="preserve"> </w:t>
      </w:r>
      <w:r w:rsidR="00A916FE">
        <w:rPr>
          <w:lang w:val="el-GR"/>
        </w:rPr>
        <w:t>και</w:t>
      </w:r>
      <w:r w:rsidR="00A916FE" w:rsidRPr="00A916FE">
        <w:t xml:space="preserve"> </w:t>
      </w:r>
      <w:r w:rsidR="00A916FE">
        <w:t>management</w:t>
      </w:r>
      <w:r w:rsidR="00A916FE" w:rsidRPr="00A916FE">
        <w:t xml:space="preserve"> </w:t>
      </w:r>
      <w:r w:rsidR="00A916FE">
        <w:rPr>
          <w:lang w:val="el-GR"/>
        </w:rPr>
        <w:t>θα</w:t>
      </w:r>
      <w:r w:rsidR="00A916FE" w:rsidRPr="00A916FE">
        <w:t xml:space="preserve"> </w:t>
      </w:r>
      <w:r w:rsidR="00A916FE">
        <w:rPr>
          <w:lang w:val="el-GR"/>
        </w:rPr>
        <w:t>γίνει</w:t>
      </w:r>
      <w:r w:rsidR="00A916FE" w:rsidRPr="00A916FE">
        <w:t xml:space="preserve"> </w:t>
      </w:r>
      <w:r w:rsidR="00A916FE">
        <w:rPr>
          <w:lang w:val="el-GR"/>
        </w:rPr>
        <w:t>μέσο</w:t>
      </w:r>
      <w:r w:rsidR="00A916FE" w:rsidRPr="00A916FE">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A916FE">
        <w:rPr>
          <w:lang w:val="el-GR"/>
        </w:rPr>
        <w:t>με</w:t>
      </w:r>
      <w:r w:rsidR="00A916FE" w:rsidRPr="00A916FE">
        <w:t xml:space="preserve"> </w:t>
      </w:r>
      <w:r w:rsidR="00A916FE">
        <w:rPr>
          <w:lang w:val="el-GR"/>
        </w:rPr>
        <w:t>συστημα</w:t>
      </w:r>
      <w:r w:rsidR="00A916FE" w:rsidRPr="00A916FE">
        <w:t xml:space="preserve"> </w:t>
      </w:r>
      <w:r w:rsidR="00A916FE">
        <w:rPr>
          <w:lang w:val="el-GR"/>
        </w:rPr>
        <w:t>πορείας</w:t>
      </w:r>
      <w:r w:rsidR="00A916FE">
        <w:t xml:space="preserve"> </w:t>
      </w:r>
      <w:r w:rsidR="00A916FE">
        <w:rPr>
          <w:lang w:val="el-GR"/>
        </w:rPr>
        <w:t>και</w:t>
      </w:r>
      <w:r w:rsidR="00A916FE" w:rsidRPr="00A916FE">
        <w:t xml:space="preserve"> </w:t>
      </w:r>
      <w:r w:rsidR="00A916FE">
        <w:rPr>
          <w:lang w:val="el-GR"/>
        </w:rPr>
        <w:t>καταγραφής</w:t>
      </w:r>
      <w:r w:rsidR="00A916FE" w:rsidRPr="00A916FE">
        <w:t xml:space="preserve"> </w:t>
      </w:r>
      <w:r w:rsidR="00A916FE">
        <w:rPr>
          <w:lang w:val="el-GR"/>
        </w:rPr>
        <w:t>προβλημάτων</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4A300E" w:rsidRDefault="00A27009" w:rsidP="00777AF1">
      <w:pPr>
        <w:rPr>
          <w:b/>
          <w:bCs/>
          <w:lang w:val="el-GR"/>
        </w:rPr>
      </w:pPr>
      <w:r w:rsidRPr="00526B16">
        <w:rPr>
          <w:b/>
          <w:bCs/>
        </w:rPr>
        <w:t>Product</w:t>
      </w:r>
      <w:r w:rsidRPr="004A300E">
        <w:rPr>
          <w:b/>
          <w:bCs/>
          <w:lang w:val="el-GR"/>
        </w:rPr>
        <w:t xml:space="preserve"> </w:t>
      </w:r>
      <w:r w:rsidRPr="00526B16">
        <w:rPr>
          <w:b/>
          <w:bCs/>
        </w:rPr>
        <w:t>BACKLOG</w:t>
      </w:r>
    </w:p>
    <w:p w14:paraId="521DC34A" w14:textId="336497D6" w:rsidR="00526B16" w:rsidRDefault="00526B16" w:rsidP="00777AF1">
      <w:pPr>
        <w:rPr>
          <w:lang w:val="el-GR"/>
        </w:rPr>
      </w:pPr>
      <w:r>
        <w:rPr>
          <w:lang w:val="el-GR"/>
        </w:rPr>
        <w:t xml:space="preserve">Παρακάτω ενα </w:t>
      </w:r>
      <w:r w:rsidRPr="000F421F">
        <w:rPr>
          <w:u w:val="single"/>
          <w:lang w:val="el-GR"/>
        </w:rPr>
        <w:t xml:space="preserve">αρχικο </w:t>
      </w:r>
      <w:r w:rsidRPr="000F421F">
        <w:rPr>
          <w:u w:val="single"/>
        </w:rPr>
        <w:t>estimate</w:t>
      </w:r>
      <w:r>
        <w:rPr>
          <w:lang w:val="el-GR"/>
        </w:rPr>
        <w:t xml:space="preserve"> το οποιο θα αλλάζει δυναμικα(</w:t>
      </w:r>
      <w:r>
        <w:t>updated</w:t>
      </w:r>
      <w:r w:rsidR="004F4958" w:rsidRPr="004F4958">
        <w:rPr>
          <w:lang w:val="el-GR"/>
        </w:rPr>
        <w:t>/</w:t>
      </w:r>
      <w:r w:rsidR="004F4958">
        <w:t>passage</w:t>
      </w:r>
      <w:r w:rsidR="004F4958" w:rsidRPr="004F4958">
        <w:rPr>
          <w:lang w:val="el-GR"/>
        </w:rPr>
        <w:t xml:space="preserve"> </w:t>
      </w:r>
      <w:r w:rsidR="004F4958">
        <w:t>of</w:t>
      </w:r>
      <w:r w:rsidR="004F4958" w:rsidRPr="004F4958">
        <w:rPr>
          <w:lang w:val="el-GR"/>
        </w:rPr>
        <w:t xml:space="preserve"> </w:t>
      </w:r>
      <w:r w:rsidR="004F4958">
        <w:t>time</w:t>
      </w:r>
      <w:r w:rsidRPr="00526B16">
        <w:rPr>
          <w:lang w:val="el-GR"/>
        </w:rPr>
        <w:t xml:space="preserve">) </w:t>
      </w:r>
      <w:r>
        <w:rPr>
          <w:lang w:val="el-GR"/>
        </w:rPr>
        <w:t xml:space="preserve">με περισοτερες πληροφοριες καθως τα </w:t>
      </w:r>
      <w:r>
        <w:t>priorities</w:t>
      </w:r>
      <w:r w:rsidRPr="00526B16">
        <w:rPr>
          <w:lang w:val="el-GR"/>
        </w:rPr>
        <w:t xml:space="preserve"> </w:t>
      </w:r>
      <w:r>
        <w:rPr>
          <w:lang w:val="el-GR"/>
        </w:rPr>
        <w:t>θα αλλάζουν</w:t>
      </w:r>
      <w:r w:rsidR="00530096">
        <w:rPr>
          <w:lang w:val="el-GR"/>
        </w:rPr>
        <w:t xml:space="preserve"> </w:t>
      </w:r>
      <w:r w:rsidR="00530096" w:rsidRPr="00530096">
        <w:rPr>
          <w:u w:val="single"/>
          <w:lang w:val="el-GR"/>
        </w:rPr>
        <w:t xml:space="preserve">όπως επίσης και τα </w:t>
      </w:r>
      <w:r w:rsidR="00530096" w:rsidRPr="00530096">
        <w:rPr>
          <w:u w:val="single"/>
        </w:rPr>
        <w:t>requirements</w:t>
      </w:r>
      <w:r w:rsidR="00530096" w:rsidRPr="00530096">
        <w:rPr>
          <w:u w:val="single"/>
          <w:lang w:val="el-GR"/>
        </w:rPr>
        <w:t xml:space="preserve"> του </w:t>
      </w:r>
      <w:r w:rsidR="00530096" w:rsidRPr="00530096">
        <w:rPr>
          <w:u w:val="single"/>
        </w:rPr>
        <w:t>project</w:t>
      </w:r>
      <w:r w:rsidR="00530096" w:rsidRPr="00530096">
        <w:rPr>
          <w:u w:val="single"/>
          <w:lang w:val="el-GR"/>
        </w:rPr>
        <w:t xml:space="preserve"> μπορει να υποστουν αλλαγές</w:t>
      </w:r>
      <w:r>
        <w:rPr>
          <w:lang w:val="el-GR"/>
        </w:rPr>
        <w:t>.</w:t>
      </w:r>
    </w:p>
    <w:p w14:paraId="3521B5CC" w14:textId="694830C4" w:rsidR="00584EDD" w:rsidRDefault="00584EDD" w:rsidP="00777AF1">
      <w:pPr>
        <w:rPr>
          <w:lang w:val="el-GR"/>
        </w:rPr>
      </w:pPr>
    </w:p>
    <w:p w14:paraId="1183D15B" w14:textId="77777777" w:rsidR="00584EDD" w:rsidRDefault="00584EDD" w:rsidP="00777AF1">
      <w:pPr>
        <w:rPr>
          <w:lang w:val="el-GR"/>
        </w:rPr>
      </w:pPr>
    </w:p>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0F0386BA" w14:textId="77777777" w:rsidR="005C28CC" w:rsidRPr="004A300E" w:rsidRDefault="005C28CC" w:rsidP="00777AF1"/>
    <w:p w14:paraId="3ACEEA8F" w14:textId="2A82F622" w:rsidR="00FD123F" w:rsidRDefault="007E3391" w:rsidP="00777AF1">
      <w:r w:rsidRPr="00487702">
        <w:rPr>
          <w:highlight w:val="yellow"/>
          <w:lang w:val="el-GR"/>
        </w:rPr>
        <w:lastRenderedPageBreak/>
        <w:t>ΑΝΟΙΞΕ</w:t>
      </w:r>
      <w:r w:rsidRPr="00487702">
        <w:rPr>
          <w:highlight w:val="yellow"/>
        </w:rPr>
        <w:t xml:space="preserve"> modeling.docx + A + B MEROS + DIKITA_new.docx + </w:t>
      </w:r>
      <w:proofErr w:type="spellStart"/>
      <w:r w:rsidRPr="00487702">
        <w:rPr>
          <w:highlight w:val="yellow"/>
        </w:rPr>
        <w:t>interent</w:t>
      </w:r>
      <w:proofErr w:type="spellEnd"/>
      <w:r w:rsidRPr="00487702">
        <w:rPr>
          <w:highlight w:val="yellow"/>
        </w:rPr>
        <w:t xml:space="preserve"> search UML READY</w:t>
      </w:r>
      <w:r w:rsidR="000322B1" w:rsidRPr="00487702">
        <w:rPr>
          <w:highlight w:val="yellow"/>
        </w:rPr>
        <w:t xml:space="preserve"> + PREMIUM POWER USER DIAGRAMS + VISIO.</w:t>
      </w:r>
    </w:p>
    <w:p w14:paraId="51F9AFF7" w14:textId="15B200FA" w:rsidR="00C43DA5" w:rsidRDefault="00C43DA5" w:rsidP="00C43DA5">
      <w:pPr>
        <w:spacing w:line="360" w:lineRule="auto"/>
        <w:ind w:left="-284" w:right="41"/>
        <w:jc w:val="both"/>
        <w:rPr>
          <w:rFonts w:ascii="Arial" w:hAnsi="Arial" w:cs="Arial"/>
        </w:rPr>
      </w:pPr>
      <w:r>
        <w:rPr>
          <w:rFonts w:ascii="Arial" w:hAnsi="Arial" w:cs="Arial"/>
        </w:rPr>
        <w:t xml:space="preserve">Wireframe/storyboard vision stakeholder meso </w:t>
      </w:r>
      <w:proofErr w:type="spellStart"/>
      <w:r>
        <w:rPr>
          <w:rFonts w:ascii="Arial" w:hAnsi="Arial" w:cs="Arial"/>
        </w:rPr>
        <w:t>AdobeXD</w:t>
      </w:r>
      <w:proofErr w:type="spellEnd"/>
      <w:r>
        <w:rPr>
          <w:rFonts w:ascii="Arial" w:hAnsi="Arial" w:cs="Arial"/>
        </w:rPr>
        <w:t xml:space="preserve"> des php </w:t>
      </w:r>
      <w:proofErr w:type="spellStart"/>
      <w:r>
        <w:rPr>
          <w:rFonts w:ascii="Arial" w:hAnsi="Arial" w:cs="Arial"/>
        </w:rPr>
        <w:t>pws</w:t>
      </w:r>
      <w:proofErr w:type="spellEnd"/>
      <w:r>
        <w:rPr>
          <w:rFonts w:ascii="Arial" w:hAnsi="Arial" w:cs="Arial"/>
        </w:rPr>
        <w:t xml:space="preserve"> final look me login ap to music app </w:t>
      </w:r>
      <w:proofErr w:type="spellStart"/>
      <w:r>
        <w:rPr>
          <w:rFonts w:ascii="Arial" w:hAnsi="Arial" w:cs="Arial"/>
        </w:rPr>
        <w:t>etc</w:t>
      </w:r>
      <w:proofErr w:type="spellEnd"/>
      <w:r w:rsidR="0077344F">
        <w:rPr>
          <w:rFonts w:ascii="Arial" w:hAnsi="Arial" w:cs="Arial"/>
        </w:rPr>
        <w:t xml:space="preserve"> + ADVANCED GANT MODEL </w:t>
      </w:r>
      <w:proofErr w:type="spellStart"/>
      <w:r w:rsidR="0077344F">
        <w:rPr>
          <w:rFonts w:ascii="Arial" w:hAnsi="Arial" w:cs="Arial"/>
        </w:rPr>
        <w:t>kane</w:t>
      </w:r>
      <w:proofErr w:type="spellEnd"/>
      <w:r w:rsidR="0077344F">
        <w:rPr>
          <w:rFonts w:ascii="Arial" w:hAnsi="Arial" w:cs="Arial"/>
        </w:rPr>
        <w:t>!</w:t>
      </w:r>
    </w:p>
    <w:p w14:paraId="68DC3D07" w14:textId="4CEA8B08" w:rsidR="000A2933" w:rsidRPr="003D4E58" w:rsidRDefault="000A2933" w:rsidP="00C43DA5">
      <w:pPr>
        <w:spacing w:line="360" w:lineRule="auto"/>
        <w:ind w:left="-284" w:right="41"/>
        <w:jc w:val="both"/>
        <w:rPr>
          <w:rFonts w:ascii="Arial" w:hAnsi="Arial" w:cs="Arial"/>
          <w:b/>
          <w:bCs/>
        </w:rPr>
      </w:pPr>
      <w:r w:rsidRPr="003D4E58">
        <w:rPr>
          <w:rFonts w:ascii="Arial" w:hAnsi="Arial" w:cs="Arial"/>
          <w:b/>
          <w:bCs/>
        </w:rPr>
        <w:t xml:space="preserve">KANE ENA SHORT BPMN put ha xi APP USER me CDN site database </w:t>
      </w:r>
      <w:proofErr w:type="spellStart"/>
      <w:r w:rsidRPr="003D4E58">
        <w:rPr>
          <w:rFonts w:ascii="Arial" w:hAnsi="Arial" w:cs="Arial"/>
          <w:b/>
          <w:bCs/>
        </w:rPr>
        <w:t>etc</w:t>
      </w:r>
      <w:proofErr w:type="spellEnd"/>
      <w:r w:rsidRPr="003D4E58">
        <w:rPr>
          <w:rFonts w:ascii="Arial" w:hAnsi="Arial" w:cs="Arial"/>
          <w:b/>
          <w:bCs/>
        </w:rPr>
        <w:t xml:space="preserve"> </w:t>
      </w:r>
      <w:proofErr w:type="spellStart"/>
      <w:r w:rsidRPr="003D4E58">
        <w:rPr>
          <w:rFonts w:ascii="Arial" w:hAnsi="Arial" w:cs="Arial"/>
          <w:b/>
          <w:bCs/>
        </w:rPr>
        <w:t>sinastrofi</w:t>
      </w:r>
      <w:proofErr w:type="spellEnd"/>
      <w:r w:rsidRPr="003D4E58">
        <w:rPr>
          <w:rFonts w:ascii="Arial" w:hAnsi="Arial" w:cs="Arial"/>
          <w:b/>
          <w:bCs/>
        </w:rPr>
        <w:t xml:space="preserve"> app me </w:t>
      </w:r>
      <w:proofErr w:type="spellStart"/>
      <w:r w:rsidRPr="003D4E58">
        <w:rPr>
          <w:rFonts w:ascii="Arial" w:hAnsi="Arial" w:cs="Arial"/>
          <w:b/>
          <w:bCs/>
        </w:rPr>
        <w:t>cdn</w:t>
      </w:r>
      <w:proofErr w:type="spellEnd"/>
      <w:r w:rsidRPr="003D4E58">
        <w:rPr>
          <w:rFonts w:ascii="Arial" w:hAnsi="Arial" w:cs="Arial"/>
          <w:b/>
          <w:bCs/>
        </w:rPr>
        <w:t xml:space="preserve"> process showcase </w:t>
      </w:r>
      <w:proofErr w:type="spellStart"/>
      <w:r w:rsidRPr="003D4E58">
        <w:rPr>
          <w:rFonts w:ascii="Arial" w:hAnsi="Arial" w:cs="Arial"/>
          <w:b/>
          <w:bCs/>
        </w:rPr>
        <w:t>kane</w:t>
      </w:r>
      <w:proofErr w:type="spellEnd"/>
      <w:r w:rsidRPr="003D4E58">
        <w:rPr>
          <w:rFonts w:ascii="Arial" w:hAnsi="Arial" w:cs="Arial"/>
          <w:b/>
          <w:bCs/>
        </w:rPr>
        <w:t>!!!!</w:t>
      </w:r>
    </w:p>
    <w:p w14:paraId="5397BAA1" w14:textId="5CBE602E" w:rsidR="006E6CDC" w:rsidRPr="001E36A3" w:rsidRDefault="006E6CDC" w:rsidP="00C43DA5">
      <w:pPr>
        <w:spacing w:line="360" w:lineRule="auto"/>
        <w:ind w:left="-284" w:right="41"/>
        <w:jc w:val="both"/>
        <w:rPr>
          <w:rFonts w:ascii="Arial" w:hAnsi="Arial" w:cs="Arial"/>
          <w:color w:val="FF0000"/>
        </w:rPr>
      </w:pPr>
      <w:r w:rsidRPr="001E36A3">
        <w:rPr>
          <w:rFonts w:ascii="Arial" w:hAnsi="Arial" w:cs="Arial"/>
          <w:color w:val="FF0000"/>
        </w:rPr>
        <w:t xml:space="preserve">KANE LINK ta </w:t>
      </w:r>
      <w:proofErr w:type="spellStart"/>
      <w:r w:rsidRPr="001E36A3">
        <w:rPr>
          <w:rFonts w:ascii="Arial" w:hAnsi="Arial" w:cs="Arial"/>
          <w:color w:val="FF0000"/>
        </w:rPr>
        <w:t>panw</w:t>
      </w:r>
      <w:proofErr w:type="spellEnd"/>
      <w:r w:rsidRPr="001E36A3">
        <w:rPr>
          <w:rFonts w:ascii="Arial" w:hAnsi="Arial" w:cs="Arial"/>
          <w:color w:val="FF0000"/>
        </w:rPr>
        <w:t xml:space="preserve"> sub-tasks </w:t>
      </w:r>
      <w:proofErr w:type="spellStart"/>
      <w:r w:rsidRPr="001E36A3">
        <w:rPr>
          <w:rFonts w:ascii="Arial" w:hAnsi="Arial" w:cs="Arial"/>
          <w:color w:val="FF0000"/>
        </w:rPr>
        <w:t>katw</w:t>
      </w:r>
      <w:proofErr w:type="spellEnd"/>
      <w:r w:rsidRPr="001E36A3">
        <w:rPr>
          <w:rFonts w:ascii="Arial" w:hAnsi="Arial" w:cs="Arial"/>
          <w:color w:val="FF0000"/>
        </w:rPr>
        <w:t xml:space="preserve"> </w:t>
      </w:r>
      <w:proofErr w:type="spellStart"/>
      <w:r w:rsidRPr="001E36A3">
        <w:rPr>
          <w:rFonts w:ascii="Arial" w:hAnsi="Arial" w:cs="Arial"/>
          <w:color w:val="FF0000"/>
        </w:rPr>
        <w:t>otan</w:t>
      </w:r>
      <w:proofErr w:type="spellEnd"/>
      <w:r w:rsidRPr="001E36A3">
        <w:rPr>
          <w:rFonts w:ascii="Arial" w:hAnsi="Arial" w:cs="Arial"/>
          <w:color w:val="FF0000"/>
        </w:rPr>
        <w:t xml:space="preserve"> </w:t>
      </w:r>
      <w:proofErr w:type="spellStart"/>
      <w:r w:rsidRPr="001E36A3">
        <w:rPr>
          <w:rFonts w:ascii="Arial" w:hAnsi="Arial" w:cs="Arial"/>
          <w:color w:val="FF0000"/>
        </w:rPr>
        <w:t>erthi</w:t>
      </w:r>
      <w:proofErr w:type="spellEnd"/>
      <w:r w:rsidRPr="001E36A3">
        <w:rPr>
          <w:rFonts w:ascii="Arial" w:hAnsi="Arial" w:cs="Arial"/>
          <w:color w:val="FF0000"/>
        </w:rPr>
        <w:t xml:space="preserve"> I </w:t>
      </w:r>
      <w:proofErr w:type="spellStart"/>
      <w:r w:rsidRPr="001E36A3">
        <w:rPr>
          <w:rFonts w:ascii="Arial" w:hAnsi="Arial" w:cs="Arial"/>
          <w:color w:val="FF0000"/>
        </w:rPr>
        <w:t>wra</w:t>
      </w:r>
      <w:proofErr w:type="spellEnd"/>
      <w:r w:rsidRPr="001E36A3">
        <w:rPr>
          <w:rFonts w:ascii="Arial" w:hAnsi="Arial" w:cs="Arial"/>
          <w:color w:val="FF0000"/>
        </w:rPr>
        <w:t xml:space="preserve"> </w:t>
      </w:r>
      <w:proofErr w:type="spellStart"/>
      <w:r w:rsidRPr="001E36A3">
        <w:rPr>
          <w:rFonts w:ascii="Arial" w:hAnsi="Arial" w:cs="Arial"/>
          <w:color w:val="FF0000"/>
        </w:rPr>
        <w:t>gia</w:t>
      </w:r>
      <w:proofErr w:type="spellEnd"/>
      <w:r w:rsidRPr="001E36A3">
        <w:rPr>
          <w:rFonts w:ascii="Arial" w:hAnsi="Arial" w:cs="Arial"/>
          <w:color w:val="FF0000"/>
        </w:rPr>
        <w:t xml:space="preserve"> fast preview</w:t>
      </w:r>
    </w:p>
    <w:p w14:paraId="3D827CC7" w14:textId="77777777" w:rsidR="00C43DA5" w:rsidRDefault="00C43DA5" w:rsidP="00777AF1"/>
    <w:p w14:paraId="49E2B422" w14:textId="77777777" w:rsidR="006F3B05" w:rsidRDefault="006F3B05" w:rsidP="00777AF1"/>
    <w:p w14:paraId="483D496A" w14:textId="77777777" w:rsidR="006F3B05" w:rsidRDefault="006F3B05" w:rsidP="00777AF1"/>
    <w:p w14:paraId="0E52EAD2" w14:textId="19255512" w:rsidR="006F3B05" w:rsidRPr="007E3391" w:rsidRDefault="006F3B05" w:rsidP="00777AF1">
      <w:pPr>
        <w:sectPr w:rsidR="006F3B05" w:rsidRPr="007E3391"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p>
    <w:p w14:paraId="1E07370F" w14:textId="7BBA20D5" w:rsidR="0003123C" w:rsidRPr="00E237E8" w:rsidRDefault="00205D57" w:rsidP="00BA31C4">
      <w:pPr>
        <w:pStyle w:val="Heading1"/>
        <w:numPr>
          <w:ilvl w:val="0"/>
          <w:numId w:val="18"/>
        </w:numPr>
        <w:tabs>
          <w:tab w:val="left" w:pos="284"/>
        </w:tabs>
        <w:ind w:left="0" w:firstLine="0"/>
      </w:pPr>
      <w:bookmarkStart w:id="1" w:name="_Toc800530"/>
      <w:r>
        <w:lastRenderedPageBreak/>
        <w:t>D</w:t>
      </w:r>
      <w:bookmarkEnd w:id="1"/>
      <w:r>
        <w:t>ESIGN</w:t>
      </w:r>
    </w:p>
    <w:p w14:paraId="50AC7EF2" w14:textId="52AA3226" w:rsidR="00BA31C4" w:rsidRDefault="00BA31C4" w:rsidP="00BA31C4">
      <w:pPr>
        <w:rPr>
          <w:rStyle w:val="Bold"/>
        </w:rPr>
      </w:pPr>
    </w:p>
    <w:p w14:paraId="55E63D80" w14:textId="58190057" w:rsidR="00A74EB1" w:rsidRDefault="00A74EB1" w:rsidP="00A74EB1">
      <w:pPr>
        <w:pStyle w:val="Heading2"/>
        <w:numPr>
          <w:ilvl w:val="0"/>
          <w:numId w:val="44"/>
        </w:numPr>
        <w:rPr>
          <w:rStyle w:val="Strong"/>
        </w:rPr>
      </w:pPr>
      <w:r>
        <w:rPr>
          <w:rStyle w:val="Strong"/>
        </w:rPr>
        <w:t>Requirement analysis(non/functional)</w:t>
      </w:r>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 xml:space="preserve">The system takes complaints, notes or anything related from a </w:t>
      </w:r>
      <w:proofErr w:type="spellStart"/>
      <w:r w:rsidR="00B17868">
        <w:t>textfield</w:t>
      </w:r>
      <w:proofErr w:type="spellEnd"/>
      <w:r w:rsidR="00B17868">
        <w:t xml:space="preserve">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lastRenderedPageBreak/>
        <w:t>PROCESS</w:t>
      </w:r>
      <w:r w:rsidRPr="003D44BC">
        <w:t>:</w:t>
      </w:r>
      <w:r>
        <w:t xml:space="preserve"> </w:t>
      </w:r>
      <w:r w:rsidR="00B91822">
        <w:t>The system represents top watched movies along time and categorizes them on cycle based.</w:t>
      </w:r>
    </w:p>
    <w:p w14:paraId="50FFB44F" w14:textId="757E7BE4" w:rsidR="00977E32" w:rsidRPr="00F37B5F" w:rsidRDefault="00977E32" w:rsidP="00977E32">
      <w:pPr>
        <w:ind w:left="720"/>
      </w:pPr>
      <w:r w:rsidRPr="00A61158">
        <w:rPr>
          <w:b/>
          <w:bCs/>
        </w:rPr>
        <w:t>OUTPUT</w:t>
      </w:r>
      <w:r w:rsidRPr="00F37B5F">
        <w:t>:</w:t>
      </w:r>
      <w:r>
        <w:t xml:space="preserve"> </w:t>
      </w:r>
      <w:r w:rsidR="00B91822">
        <w:t xml:space="preserve">Front-end </w:t>
      </w:r>
      <w:proofErr w:type="gramStart"/>
      <w:r w:rsidR="00B91822">
        <w:t>on site</w:t>
      </w:r>
      <w:proofErr w:type="gramEnd"/>
      <w:r w:rsidR="00B91822">
        <w:t xml:space="preserv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lastRenderedPageBreak/>
        <w:t>PROCESS</w:t>
      </w:r>
      <w:r w:rsidRPr="003D44BC">
        <w:t>:</w:t>
      </w:r>
      <w:r>
        <w:t xml:space="preserve"> </w:t>
      </w:r>
      <w:r w:rsidR="00246E1E">
        <w:t xml:space="preserve">This system </w:t>
      </w:r>
      <w:proofErr w:type="spellStart"/>
      <w:r w:rsidR="00246E1E">
        <w:t>behaviour</w:t>
      </w:r>
      <w:proofErr w:type="spellEnd"/>
      <w:r w:rsidR="00246E1E">
        <w:t xml:space="preserve"> accepts inputs from admin and shows information </w:t>
      </w:r>
      <w:r w:rsidR="00246E1E" w:rsidRPr="00246E1E">
        <w:t>accordingly</w:t>
      </w:r>
      <w:r w:rsidR="00246E1E">
        <w:t xml:space="preserve"> about information, casting, trailers.</w:t>
      </w:r>
    </w:p>
    <w:p w14:paraId="34A2CA30" w14:textId="48BCB10B" w:rsidR="00C41D7D" w:rsidRDefault="00C41D7D" w:rsidP="00C41D7D">
      <w:pPr>
        <w:ind w:left="720"/>
      </w:pPr>
      <w:r w:rsidRPr="00A61158">
        <w:rPr>
          <w:b/>
          <w:bCs/>
        </w:rPr>
        <w:t>OUTPUT</w:t>
      </w:r>
      <w:r w:rsidRPr="00F37B5F">
        <w:t>:</w:t>
      </w:r>
      <w:r>
        <w:t xml:space="preserve"> </w:t>
      </w:r>
      <w:r w:rsidR="00246E1E">
        <w:t>Front-end result page</w:t>
      </w: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proofErr w:type="spellStart"/>
      <w:r>
        <w:t>ssl</w:t>
      </w:r>
      <w:proofErr w:type="spellEnd"/>
      <w:r w:rsidR="00B539EB">
        <w:t>(https)</w:t>
      </w:r>
      <w:r>
        <w:t xml:space="preserve">, </w:t>
      </w:r>
      <w:proofErr w:type="spellStart"/>
      <w:r>
        <w:t>pki</w:t>
      </w:r>
      <w:proofErr w:type="spellEnd"/>
      <w:r>
        <w:t xml:space="preserve">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proofErr w:type="spellStart"/>
      <w:r>
        <w:t>Esxi</w:t>
      </w:r>
      <w:proofErr w:type="spellEnd"/>
      <w:r>
        <w:t xml:space="preserve"> </w:t>
      </w:r>
      <w:proofErr w:type="spellStart"/>
      <w:r>
        <w:t>Vmotion</w:t>
      </w:r>
      <w:proofErr w:type="spellEnd"/>
      <w:r>
        <w:t xml:space="preserve"> enabled</w:t>
      </w:r>
    </w:p>
    <w:p w14:paraId="14986DC3" w14:textId="0B1114E8" w:rsidR="00B14358" w:rsidRPr="00B14358" w:rsidRDefault="00B14358" w:rsidP="00B14358"/>
    <w:p w14:paraId="6652D051" w14:textId="77777777" w:rsidR="00A74EB1" w:rsidRDefault="00A74EB1" w:rsidP="00A74EB1">
      <w:pPr>
        <w:ind w:left="720"/>
        <w:rPr>
          <w:rStyle w:val="Bold"/>
        </w:rPr>
      </w:pPr>
    </w:p>
    <w:p w14:paraId="76B52D6C" w14:textId="77777777" w:rsidR="00344D25" w:rsidRDefault="00DA76C3" w:rsidP="00DA76C3">
      <w:pPr>
        <w:pStyle w:val="Heading2"/>
        <w:numPr>
          <w:ilvl w:val="0"/>
          <w:numId w:val="44"/>
        </w:numPr>
        <w:rPr>
          <w:rStyle w:val="Strong"/>
        </w:rPr>
      </w:pPr>
      <w:r>
        <w:rPr>
          <w:rStyle w:val="Strong"/>
        </w:rPr>
        <w:t xml:space="preserve"> </w:t>
      </w:r>
      <w:r w:rsidR="001E36A3">
        <w:rPr>
          <w:rStyle w:val="Strong"/>
        </w:rPr>
        <w:t>UML Representation analysis</w:t>
      </w:r>
    </w:p>
    <w:p w14:paraId="52AC8820" w14:textId="77777777" w:rsidR="00260B6D" w:rsidRDefault="00260B6D" w:rsidP="00260B6D"/>
    <w:p w14:paraId="37E63021" w14:textId="77777777" w:rsidR="00260B6D" w:rsidRDefault="006347A4" w:rsidP="00260B6D">
      <w:r w:rsidRPr="006347A4">
        <w:rPr>
          <w:noProof/>
        </w:rPr>
        <w:lastRenderedPageBreak/>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893310"/>
                    </a:xfrm>
                    <a:prstGeom prst="rect">
                      <a:avLst/>
                    </a:prstGeom>
                  </pic:spPr>
                </pic:pic>
              </a:graphicData>
            </a:graphic>
          </wp:inline>
        </w:drawing>
      </w:r>
    </w:p>
    <w:p w14:paraId="483BCAE3" w14:textId="77777777" w:rsidR="00B50828" w:rsidRDefault="00B50828" w:rsidP="00260B6D"/>
    <w:p w14:paraId="5961D0B6" w14:textId="44B7A4DD" w:rsidR="0020455C" w:rsidRDefault="0092117E" w:rsidP="0020455C">
      <w:pPr>
        <w:pStyle w:val="Heading2"/>
        <w:numPr>
          <w:ilvl w:val="0"/>
          <w:numId w:val="44"/>
        </w:numPr>
        <w:rPr>
          <w:rStyle w:val="Strong"/>
        </w:rPr>
      </w:pPr>
      <w:r>
        <w:rPr>
          <w:rStyle w:val="Strong"/>
        </w:rPr>
        <w:t>Class Diagrams</w:t>
      </w:r>
    </w:p>
    <w:p w14:paraId="543C9C02" w14:textId="3439DDE1" w:rsidR="0092117E" w:rsidRDefault="0092117E" w:rsidP="0092117E"/>
    <w:p w14:paraId="2B01E2D2" w14:textId="77777777" w:rsidR="0092117E" w:rsidRPr="0092117E" w:rsidRDefault="0092117E" w:rsidP="0092117E"/>
    <w:p w14:paraId="39E13F0D" w14:textId="75A90F65" w:rsidR="00FC7619" w:rsidRPr="00260B6D" w:rsidRDefault="00FD5EB9" w:rsidP="00260B6D">
      <w:pPr>
        <w:sectPr w:rsidR="00FC7619" w:rsidRPr="00260B6D" w:rsidSect="00AC4859">
          <w:headerReference w:type="default" r:id="rId23"/>
          <w:pgSz w:w="12240" w:h="15840" w:code="1"/>
          <w:pgMar w:top="2160" w:right="1080" w:bottom="720" w:left="1080" w:header="648" w:footer="432" w:gutter="0"/>
          <w:cols w:space="708"/>
          <w:docGrid w:linePitch="360"/>
        </w:sectPr>
      </w:pPr>
      <w:r w:rsidRPr="00FD5EB9">
        <w:lastRenderedPageBreak/>
        <w:drawing>
          <wp:inline distT="0" distB="0" distL="0" distR="0" wp14:anchorId="71C098AA" wp14:editId="05835C34">
            <wp:extent cx="6400800"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324860"/>
                    </a:xfrm>
                    <a:prstGeom prst="rect">
                      <a:avLst/>
                    </a:prstGeom>
                  </pic:spPr>
                </pic:pic>
              </a:graphicData>
            </a:graphic>
          </wp:inline>
        </w:drawing>
      </w:r>
    </w:p>
    <w:p w14:paraId="6ABF5B40" w14:textId="4D8B5B35" w:rsidR="00D27AF8" w:rsidRPr="00E237E8" w:rsidRDefault="00933232" w:rsidP="00933232">
      <w:pPr>
        <w:pStyle w:val="Heading1"/>
        <w:numPr>
          <w:ilvl w:val="0"/>
          <w:numId w:val="18"/>
        </w:numPr>
        <w:ind w:left="0" w:firstLine="0"/>
        <w:sectPr w:rsidR="00D27AF8" w:rsidRPr="00E237E8" w:rsidSect="00AC4859">
          <w:pgSz w:w="12240" w:h="15840" w:code="1"/>
          <w:pgMar w:top="2160" w:right="1080" w:bottom="720" w:left="1080" w:header="648" w:footer="432" w:gutter="0"/>
          <w:cols w:space="708"/>
          <w:docGrid w:linePitch="360"/>
        </w:sectPr>
      </w:pPr>
      <w:bookmarkStart w:id="2" w:name="_Toc800531"/>
      <w:r>
        <w:rPr>
          <w:b w:val="0"/>
          <w:bCs/>
        </w:rPr>
        <w:lastRenderedPageBreak/>
        <w:t>P</w:t>
      </w:r>
      <w:bookmarkEnd w:id="2"/>
      <w:r>
        <w:rPr>
          <w:b w:val="0"/>
          <w:bCs/>
        </w:rPr>
        <w:t xml:space="preserve">roject </w:t>
      </w:r>
      <w:r w:rsidR="00923E08">
        <w:rPr>
          <w:b w:val="0"/>
          <w:bCs/>
        </w:rPr>
        <w:t>management</w:t>
      </w:r>
    </w:p>
    <w:p w14:paraId="6F85146C" w14:textId="3015C682" w:rsidR="00BD0C60" w:rsidRPr="00E237E8" w:rsidRDefault="00BD0C60" w:rsidP="00923E08">
      <w:pPr>
        <w:pStyle w:val="ListBullet"/>
        <w:numPr>
          <w:ilvl w:val="0"/>
          <w:numId w:val="0"/>
        </w:numPr>
      </w:pPr>
    </w:p>
    <w:sectPr w:rsidR="00BD0C60" w:rsidRPr="00E237E8" w:rsidSect="00AC4859">
      <w:footerReference w:type="first" r:id="rId25"/>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0A25A" w14:textId="77777777" w:rsidR="00526DEC" w:rsidRDefault="00526DEC" w:rsidP="005A20E2">
      <w:pPr>
        <w:spacing w:after="0"/>
      </w:pPr>
      <w:r>
        <w:separator/>
      </w:r>
    </w:p>
    <w:p w14:paraId="15E12C57" w14:textId="77777777" w:rsidR="00526DEC" w:rsidRDefault="00526DEC"/>
    <w:p w14:paraId="7A6ED0AE" w14:textId="77777777" w:rsidR="00526DEC" w:rsidRDefault="00526DEC" w:rsidP="009B4773"/>
    <w:p w14:paraId="0848A391" w14:textId="77777777" w:rsidR="00526DEC" w:rsidRDefault="00526DEC" w:rsidP="00513832"/>
  </w:endnote>
  <w:endnote w:type="continuationSeparator" w:id="0">
    <w:p w14:paraId="5227D0C0" w14:textId="77777777" w:rsidR="00526DEC" w:rsidRDefault="00526DEC" w:rsidP="005A20E2">
      <w:pPr>
        <w:spacing w:after="0"/>
      </w:pPr>
      <w:r>
        <w:continuationSeparator/>
      </w:r>
    </w:p>
    <w:p w14:paraId="5C8046F7" w14:textId="77777777" w:rsidR="00526DEC" w:rsidRDefault="00526DEC"/>
    <w:p w14:paraId="402F5D2E" w14:textId="77777777" w:rsidR="00526DEC" w:rsidRDefault="00526DEC" w:rsidP="009B4773"/>
    <w:p w14:paraId="74167351" w14:textId="77777777" w:rsidR="00526DEC" w:rsidRDefault="00526DEC"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526DEC" w:rsidP="00F8411A">
        <w:pPr>
          <w:pStyle w:val="Footer"/>
          <w:rPr>
            <w:noProof/>
          </w:rPr>
        </w:pPr>
      </w:p>
    </w:sdtContent>
  </w:sdt>
  <w:p w14:paraId="7AF98B08"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526DEC"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D510C" w14:textId="77777777" w:rsidR="00526DEC" w:rsidRDefault="00526DEC" w:rsidP="005A20E2">
      <w:pPr>
        <w:spacing w:after="0"/>
      </w:pPr>
      <w:r>
        <w:separator/>
      </w:r>
    </w:p>
    <w:p w14:paraId="6C0B0EB3" w14:textId="77777777" w:rsidR="00526DEC" w:rsidRDefault="00526DEC"/>
    <w:p w14:paraId="7F3FE4F5" w14:textId="77777777" w:rsidR="00526DEC" w:rsidRDefault="00526DEC" w:rsidP="009B4773"/>
    <w:p w14:paraId="513F75A0" w14:textId="77777777" w:rsidR="00526DEC" w:rsidRDefault="00526DEC" w:rsidP="00513832"/>
  </w:footnote>
  <w:footnote w:type="continuationSeparator" w:id="0">
    <w:p w14:paraId="60D5B9D8" w14:textId="77777777" w:rsidR="00526DEC" w:rsidRDefault="00526DEC" w:rsidP="005A20E2">
      <w:pPr>
        <w:spacing w:after="0"/>
      </w:pPr>
      <w:r>
        <w:continuationSeparator/>
      </w:r>
    </w:p>
    <w:p w14:paraId="02478B22" w14:textId="77777777" w:rsidR="00526DEC" w:rsidRDefault="00526DEC"/>
    <w:p w14:paraId="0DB14DE7" w14:textId="77777777" w:rsidR="00526DEC" w:rsidRDefault="00526DEC" w:rsidP="009B4773"/>
    <w:p w14:paraId="66065363" w14:textId="77777777" w:rsidR="00526DEC" w:rsidRDefault="00526DEC"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34CB6" w14:textId="77777777"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269A8614">
          <wp:simplePos x="0" y="0"/>
          <wp:positionH relativeFrom="page">
            <wp:align>center</wp:align>
          </wp:positionH>
          <wp:positionV relativeFrom="page">
            <wp:align>center</wp:align>
          </wp:positionV>
          <wp:extent cx="7132320" cy="9427464"/>
          <wp:effectExtent l="0" t="0" r="0" b="2540"/>
          <wp:wrapNone/>
          <wp:docPr id="3" name="Picture 3"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3D998" w14:textId="77777777" w:rsidR="006F3B05" w:rsidRDefault="006F3B05">
    <w:r>
      <w:rPr>
        <w:noProof/>
      </w:rPr>
      <w:drawing>
        <wp:anchor distT="0" distB="0" distL="114300" distR="114300" simplePos="0" relativeHeight="251696128" behindDoc="1" locked="0" layoutInCell="1" allowOverlap="1" wp14:anchorId="11166ADC" wp14:editId="240E393D">
          <wp:simplePos x="0" y="0"/>
          <wp:positionH relativeFrom="column">
            <wp:posOffset>-3543300</wp:posOffset>
          </wp:positionH>
          <wp:positionV relativeFrom="margin">
            <wp:posOffset>-1059815</wp:posOffset>
          </wp:positionV>
          <wp:extent cx="3268800" cy="9428400"/>
          <wp:effectExtent l="0" t="0" r="8255" b="1905"/>
          <wp:wrapNone/>
          <wp:docPr id="4" name="Picture 4"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770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8F561F"/>
    <w:multiLevelType w:val="hybridMultilevel"/>
    <w:tmpl w:val="A19E94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6A19DE"/>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1A4A33"/>
    <w:multiLevelType w:val="hybridMultilevel"/>
    <w:tmpl w:val="C7523E38"/>
    <w:lvl w:ilvl="0" w:tplc="4FFCD9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42"/>
  </w:num>
  <w:num w:numId="3">
    <w:abstractNumId w:val="20"/>
  </w:num>
  <w:num w:numId="4">
    <w:abstractNumId w:val="29"/>
  </w:num>
  <w:num w:numId="5">
    <w:abstractNumId w:val="16"/>
  </w:num>
  <w:num w:numId="6">
    <w:abstractNumId w:val="8"/>
  </w:num>
  <w:num w:numId="7">
    <w:abstractNumId w:val="41"/>
  </w:num>
  <w:num w:numId="8">
    <w:abstractNumId w:val="15"/>
  </w:num>
  <w:num w:numId="9">
    <w:abstractNumId w:val="43"/>
  </w:num>
  <w:num w:numId="10">
    <w:abstractNumId w:val="38"/>
  </w:num>
  <w:num w:numId="11">
    <w:abstractNumId w:val="4"/>
  </w:num>
  <w:num w:numId="12">
    <w:abstractNumId w:val="13"/>
  </w:num>
  <w:num w:numId="13">
    <w:abstractNumId w:val="18"/>
  </w:num>
  <w:num w:numId="14">
    <w:abstractNumId w:val="28"/>
  </w:num>
  <w:num w:numId="15">
    <w:abstractNumId w:val="24"/>
  </w:num>
  <w:num w:numId="16">
    <w:abstractNumId w:val="7"/>
  </w:num>
  <w:num w:numId="17">
    <w:abstractNumId w:val="30"/>
  </w:num>
  <w:num w:numId="18">
    <w:abstractNumId w:val="44"/>
  </w:num>
  <w:num w:numId="19">
    <w:abstractNumId w:val="12"/>
  </w:num>
  <w:num w:numId="20">
    <w:abstractNumId w:val="34"/>
  </w:num>
  <w:num w:numId="21">
    <w:abstractNumId w:val="14"/>
  </w:num>
  <w:num w:numId="22">
    <w:abstractNumId w:val="25"/>
  </w:num>
  <w:num w:numId="23">
    <w:abstractNumId w:val="27"/>
  </w:num>
  <w:num w:numId="24">
    <w:abstractNumId w:val="23"/>
  </w:num>
  <w:num w:numId="25">
    <w:abstractNumId w:val="26"/>
  </w:num>
  <w:num w:numId="26">
    <w:abstractNumId w:val="11"/>
  </w:num>
  <w:num w:numId="27">
    <w:abstractNumId w:val="39"/>
  </w:num>
  <w:num w:numId="28">
    <w:abstractNumId w:val="17"/>
  </w:num>
  <w:num w:numId="29">
    <w:abstractNumId w:val="6"/>
  </w:num>
  <w:num w:numId="30">
    <w:abstractNumId w:val="22"/>
  </w:num>
  <w:num w:numId="31">
    <w:abstractNumId w:val="5"/>
  </w:num>
  <w:num w:numId="32">
    <w:abstractNumId w:val="33"/>
  </w:num>
  <w:num w:numId="33">
    <w:abstractNumId w:val="36"/>
  </w:num>
  <w:num w:numId="34">
    <w:abstractNumId w:val="3"/>
  </w:num>
  <w:num w:numId="35">
    <w:abstractNumId w:val="1"/>
  </w:num>
  <w:num w:numId="36">
    <w:abstractNumId w:val="2"/>
  </w:num>
  <w:num w:numId="37">
    <w:abstractNumId w:val="0"/>
  </w:num>
  <w:num w:numId="38">
    <w:abstractNumId w:val="40"/>
  </w:num>
  <w:num w:numId="39">
    <w:abstractNumId w:val="32"/>
  </w:num>
  <w:num w:numId="40">
    <w:abstractNumId w:val="10"/>
  </w:num>
  <w:num w:numId="41">
    <w:abstractNumId w:val="9"/>
  </w:num>
  <w:num w:numId="42">
    <w:abstractNumId w:val="19"/>
  </w:num>
  <w:num w:numId="43">
    <w:abstractNumId w:val="37"/>
  </w:num>
  <w:num w:numId="44">
    <w:abstractNumId w:val="35"/>
  </w:num>
  <w:num w:numId="45">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12A83"/>
    <w:rsid w:val="00017C3C"/>
    <w:rsid w:val="00021F2E"/>
    <w:rsid w:val="00026EAE"/>
    <w:rsid w:val="0003123C"/>
    <w:rsid w:val="000322B1"/>
    <w:rsid w:val="00032A10"/>
    <w:rsid w:val="000339D9"/>
    <w:rsid w:val="00043FFE"/>
    <w:rsid w:val="00044074"/>
    <w:rsid w:val="0004430C"/>
    <w:rsid w:val="00051A24"/>
    <w:rsid w:val="000612A6"/>
    <w:rsid w:val="00061636"/>
    <w:rsid w:val="00061645"/>
    <w:rsid w:val="00066DE2"/>
    <w:rsid w:val="00077931"/>
    <w:rsid w:val="000811A0"/>
    <w:rsid w:val="00084E91"/>
    <w:rsid w:val="000900B6"/>
    <w:rsid w:val="00096BE1"/>
    <w:rsid w:val="000A2933"/>
    <w:rsid w:val="000A649E"/>
    <w:rsid w:val="000A7626"/>
    <w:rsid w:val="000B1B5F"/>
    <w:rsid w:val="000B5DA2"/>
    <w:rsid w:val="000B6224"/>
    <w:rsid w:val="000C1C28"/>
    <w:rsid w:val="000C5872"/>
    <w:rsid w:val="000E0979"/>
    <w:rsid w:val="000E1544"/>
    <w:rsid w:val="000F421F"/>
    <w:rsid w:val="00100314"/>
    <w:rsid w:val="001045F7"/>
    <w:rsid w:val="001155CE"/>
    <w:rsid w:val="00117331"/>
    <w:rsid w:val="00120412"/>
    <w:rsid w:val="001225D9"/>
    <w:rsid w:val="00124370"/>
    <w:rsid w:val="001469E5"/>
    <w:rsid w:val="00151CAF"/>
    <w:rsid w:val="00160392"/>
    <w:rsid w:val="00174036"/>
    <w:rsid w:val="001821B4"/>
    <w:rsid w:val="00190F88"/>
    <w:rsid w:val="001A5429"/>
    <w:rsid w:val="001B32B6"/>
    <w:rsid w:val="001D1C22"/>
    <w:rsid w:val="001D59C9"/>
    <w:rsid w:val="001E0048"/>
    <w:rsid w:val="001E11F1"/>
    <w:rsid w:val="001E1E58"/>
    <w:rsid w:val="001E3339"/>
    <w:rsid w:val="001E36A3"/>
    <w:rsid w:val="0020455C"/>
    <w:rsid w:val="00205D57"/>
    <w:rsid w:val="00206719"/>
    <w:rsid w:val="00234FE7"/>
    <w:rsid w:val="00240312"/>
    <w:rsid w:val="00242BBB"/>
    <w:rsid w:val="00246E1E"/>
    <w:rsid w:val="00247B17"/>
    <w:rsid w:val="00252E4A"/>
    <w:rsid w:val="00260B6D"/>
    <w:rsid w:val="002642A8"/>
    <w:rsid w:val="0028202E"/>
    <w:rsid w:val="00284168"/>
    <w:rsid w:val="002A137B"/>
    <w:rsid w:val="002A6125"/>
    <w:rsid w:val="002D6FD7"/>
    <w:rsid w:val="003002A5"/>
    <w:rsid w:val="0031130D"/>
    <w:rsid w:val="00313A08"/>
    <w:rsid w:val="00314A6F"/>
    <w:rsid w:val="00315E49"/>
    <w:rsid w:val="00330C38"/>
    <w:rsid w:val="00334394"/>
    <w:rsid w:val="00344D25"/>
    <w:rsid w:val="00347AF5"/>
    <w:rsid w:val="0036078A"/>
    <w:rsid w:val="00360F98"/>
    <w:rsid w:val="00362050"/>
    <w:rsid w:val="00362478"/>
    <w:rsid w:val="003639C6"/>
    <w:rsid w:val="00374421"/>
    <w:rsid w:val="003903FD"/>
    <w:rsid w:val="00393C9F"/>
    <w:rsid w:val="003A21A4"/>
    <w:rsid w:val="003B5758"/>
    <w:rsid w:val="003C78CD"/>
    <w:rsid w:val="003D387B"/>
    <w:rsid w:val="003D44BC"/>
    <w:rsid w:val="003D4E58"/>
    <w:rsid w:val="003D59A7"/>
    <w:rsid w:val="003E78A7"/>
    <w:rsid w:val="003F0714"/>
    <w:rsid w:val="003F13B0"/>
    <w:rsid w:val="003F5F4A"/>
    <w:rsid w:val="00400FFF"/>
    <w:rsid w:val="004020D0"/>
    <w:rsid w:val="00403423"/>
    <w:rsid w:val="004166C3"/>
    <w:rsid w:val="00423C21"/>
    <w:rsid w:val="004262DD"/>
    <w:rsid w:val="0042646F"/>
    <w:rsid w:val="00435096"/>
    <w:rsid w:val="004411FB"/>
    <w:rsid w:val="00443212"/>
    <w:rsid w:val="00462A24"/>
    <w:rsid w:val="00484D63"/>
    <w:rsid w:val="00487702"/>
    <w:rsid w:val="00493EC0"/>
    <w:rsid w:val="00495909"/>
    <w:rsid w:val="004A300E"/>
    <w:rsid w:val="004A5720"/>
    <w:rsid w:val="004B5251"/>
    <w:rsid w:val="004B5779"/>
    <w:rsid w:val="004C7B3E"/>
    <w:rsid w:val="004D103B"/>
    <w:rsid w:val="004D6EF2"/>
    <w:rsid w:val="004D7787"/>
    <w:rsid w:val="004E0636"/>
    <w:rsid w:val="004E6628"/>
    <w:rsid w:val="004E67B3"/>
    <w:rsid w:val="004E7E2B"/>
    <w:rsid w:val="004F03A2"/>
    <w:rsid w:val="004F4958"/>
    <w:rsid w:val="00513832"/>
    <w:rsid w:val="00526B16"/>
    <w:rsid w:val="00526C37"/>
    <w:rsid w:val="00526DEC"/>
    <w:rsid w:val="00530096"/>
    <w:rsid w:val="00533047"/>
    <w:rsid w:val="00557D3F"/>
    <w:rsid w:val="00577B45"/>
    <w:rsid w:val="00584EDD"/>
    <w:rsid w:val="005919AF"/>
    <w:rsid w:val="005958C5"/>
    <w:rsid w:val="005966AA"/>
    <w:rsid w:val="005A20E2"/>
    <w:rsid w:val="005A5725"/>
    <w:rsid w:val="005B06FE"/>
    <w:rsid w:val="005B3466"/>
    <w:rsid w:val="005B6A1A"/>
    <w:rsid w:val="005C00F3"/>
    <w:rsid w:val="005C28CC"/>
    <w:rsid w:val="005C2DBF"/>
    <w:rsid w:val="005C32BC"/>
    <w:rsid w:val="005D2146"/>
    <w:rsid w:val="005D572B"/>
    <w:rsid w:val="005F3972"/>
    <w:rsid w:val="005F6388"/>
    <w:rsid w:val="00626FD8"/>
    <w:rsid w:val="006329E1"/>
    <w:rsid w:val="00633E73"/>
    <w:rsid w:val="006347A4"/>
    <w:rsid w:val="0065229E"/>
    <w:rsid w:val="00655308"/>
    <w:rsid w:val="006640C1"/>
    <w:rsid w:val="00664450"/>
    <w:rsid w:val="00674233"/>
    <w:rsid w:val="00682CAF"/>
    <w:rsid w:val="0068503A"/>
    <w:rsid w:val="006936EB"/>
    <w:rsid w:val="006955FF"/>
    <w:rsid w:val="00695777"/>
    <w:rsid w:val="006A359E"/>
    <w:rsid w:val="006B2383"/>
    <w:rsid w:val="006C07E8"/>
    <w:rsid w:val="006C0DC6"/>
    <w:rsid w:val="006C42CF"/>
    <w:rsid w:val="006D0144"/>
    <w:rsid w:val="006E3FC8"/>
    <w:rsid w:val="006E4D7D"/>
    <w:rsid w:val="006E6CDC"/>
    <w:rsid w:val="006F1C41"/>
    <w:rsid w:val="006F3B05"/>
    <w:rsid w:val="006F75CD"/>
    <w:rsid w:val="007031EB"/>
    <w:rsid w:val="00714E2D"/>
    <w:rsid w:val="007157EF"/>
    <w:rsid w:val="0073193C"/>
    <w:rsid w:val="007353E2"/>
    <w:rsid w:val="0073670F"/>
    <w:rsid w:val="00740B64"/>
    <w:rsid w:val="00740FCE"/>
    <w:rsid w:val="00741D19"/>
    <w:rsid w:val="007539F0"/>
    <w:rsid w:val="00753E67"/>
    <w:rsid w:val="0075508F"/>
    <w:rsid w:val="007550F2"/>
    <w:rsid w:val="0077344F"/>
    <w:rsid w:val="00777AF1"/>
    <w:rsid w:val="0078120F"/>
    <w:rsid w:val="00781C8D"/>
    <w:rsid w:val="00797D46"/>
    <w:rsid w:val="007A2710"/>
    <w:rsid w:val="007B17C4"/>
    <w:rsid w:val="007B1F5A"/>
    <w:rsid w:val="007B3AB6"/>
    <w:rsid w:val="007B5AFF"/>
    <w:rsid w:val="007C136F"/>
    <w:rsid w:val="007C5AF4"/>
    <w:rsid w:val="007D2C96"/>
    <w:rsid w:val="007D36E9"/>
    <w:rsid w:val="007D5767"/>
    <w:rsid w:val="007E25F1"/>
    <w:rsid w:val="007E3391"/>
    <w:rsid w:val="007F4166"/>
    <w:rsid w:val="007F793B"/>
    <w:rsid w:val="00806625"/>
    <w:rsid w:val="00813EC8"/>
    <w:rsid w:val="008145AF"/>
    <w:rsid w:val="00817F8C"/>
    <w:rsid w:val="0083428B"/>
    <w:rsid w:val="008422E6"/>
    <w:rsid w:val="00862CB2"/>
    <w:rsid w:val="00863578"/>
    <w:rsid w:val="00863B11"/>
    <w:rsid w:val="00876F99"/>
    <w:rsid w:val="008820B3"/>
    <w:rsid w:val="00886169"/>
    <w:rsid w:val="0089181A"/>
    <w:rsid w:val="008965F6"/>
    <w:rsid w:val="008A2B5E"/>
    <w:rsid w:val="008B2465"/>
    <w:rsid w:val="008B4BAD"/>
    <w:rsid w:val="008D3386"/>
    <w:rsid w:val="008E24FF"/>
    <w:rsid w:val="008E2EB8"/>
    <w:rsid w:val="008E3A18"/>
    <w:rsid w:val="008F704C"/>
    <w:rsid w:val="0090206C"/>
    <w:rsid w:val="00902998"/>
    <w:rsid w:val="00912C1B"/>
    <w:rsid w:val="0092117E"/>
    <w:rsid w:val="0092125E"/>
    <w:rsid w:val="00923E08"/>
    <w:rsid w:val="00924319"/>
    <w:rsid w:val="00933232"/>
    <w:rsid w:val="00934597"/>
    <w:rsid w:val="009500FA"/>
    <w:rsid w:val="00952A7A"/>
    <w:rsid w:val="009706BA"/>
    <w:rsid w:val="00974BF8"/>
    <w:rsid w:val="00974DD3"/>
    <w:rsid w:val="009778A3"/>
    <w:rsid w:val="00977E32"/>
    <w:rsid w:val="009A3B33"/>
    <w:rsid w:val="009A45A0"/>
    <w:rsid w:val="009B35B5"/>
    <w:rsid w:val="009B4773"/>
    <w:rsid w:val="009D0B12"/>
    <w:rsid w:val="009D2556"/>
    <w:rsid w:val="009E3F31"/>
    <w:rsid w:val="009F5B70"/>
    <w:rsid w:val="00A162A9"/>
    <w:rsid w:val="00A166FD"/>
    <w:rsid w:val="00A179C4"/>
    <w:rsid w:val="00A20A08"/>
    <w:rsid w:val="00A24966"/>
    <w:rsid w:val="00A27009"/>
    <w:rsid w:val="00A31D52"/>
    <w:rsid w:val="00A41799"/>
    <w:rsid w:val="00A61158"/>
    <w:rsid w:val="00A630FD"/>
    <w:rsid w:val="00A64A32"/>
    <w:rsid w:val="00A74908"/>
    <w:rsid w:val="00A74EB1"/>
    <w:rsid w:val="00A91213"/>
    <w:rsid w:val="00A916FE"/>
    <w:rsid w:val="00A960DC"/>
    <w:rsid w:val="00AA16FE"/>
    <w:rsid w:val="00AA29B1"/>
    <w:rsid w:val="00AA40B1"/>
    <w:rsid w:val="00AA66D7"/>
    <w:rsid w:val="00AB1EBB"/>
    <w:rsid w:val="00AC100C"/>
    <w:rsid w:val="00AC3653"/>
    <w:rsid w:val="00AC4859"/>
    <w:rsid w:val="00AE0241"/>
    <w:rsid w:val="00AE5008"/>
    <w:rsid w:val="00AE6E34"/>
    <w:rsid w:val="00AF1219"/>
    <w:rsid w:val="00AF3B35"/>
    <w:rsid w:val="00B14358"/>
    <w:rsid w:val="00B152B5"/>
    <w:rsid w:val="00B17868"/>
    <w:rsid w:val="00B26302"/>
    <w:rsid w:val="00B30733"/>
    <w:rsid w:val="00B31D0D"/>
    <w:rsid w:val="00B37B3B"/>
    <w:rsid w:val="00B44C47"/>
    <w:rsid w:val="00B44ED2"/>
    <w:rsid w:val="00B50828"/>
    <w:rsid w:val="00B539EB"/>
    <w:rsid w:val="00B57756"/>
    <w:rsid w:val="00B57F4F"/>
    <w:rsid w:val="00B66B42"/>
    <w:rsid w:val="00B74A29"/>
    <w:rsid w:val="00B7636D"/>
    <w:rsid w:val="00B80CF1"/>
    <w:rsid w:val="00B91822"/>
    <w:rsid w:val="00BA2A38"/>
    <w:rsid w:val="00BA31C4"/>
    <w:rsid w:val="00BB02E6"/>
    <w:rsid w:val="00BC13C9"/>
    <w:rsid w:val="00BD0C60"/>
    <w:rsid w:val="00BF560E"/>
    <w:rsid w:val="00C01DC0"/>
    <w:rsid w:val="00C048F0"/>
    <w:rsid w:val="00C0510F"/>
    <w:rsid w:val="00C17BCF"/>
    <w:rsid w:val="00C3246A"/>
    <w:rsid w:val="00C41D7D"/>
    <w:rsid w:val="00C41FF0"/>
    <w:rsid w:val="00C43DA5"/>
    <w:rsid w:val="00C46402"/>
    <w:rsid w:val="00C65564"/>
    <w:rsid w:val="00C7028D"/>
    <w:rsid w:val="00CA0563"/>
    <w:rsid w:val="00CA61D8"/>
    <w:rsid w:val="00CC2DA1"/>
    <w:rsid w:val="00CC3A22"/>
    <w:rsid w:val="00CD1D98"/>
    <w:rsid w:val="00CF0586"/>
    <w:rsid w:val="00CF1267"/>
    <w:rsid w:val="00D13200"/>
    <w:rsid w:val="00D24B3C"/>
    <w:rsid w:val="00D26769"/>
    <w:rsid w:val="00D27AF8"/>
    <w:rsid w:val="00D56011"/>
    <w:rsid w:val="00D6543F"/>
    <w:rsid w:val="00D74E0C"/>
    <w:rsid w:val="00D83966"/>
    <w:rsid w:val="00D870AA"/>
    <w:rsid w:val="00D91D46"/>
    <w:rsid w:val="00D94688"/>
    <w:rsid w:val="00D96A64"/>
    <w:rsid w:val="00D96CD3"/>
    <w:rsid w:val="00DA1776"/>
    <w:rsid w:val="00DA718E"/>
    <w:rsid w:val="00DA76C3"/>
    <w:rsid w:val="00DB4C65"/>
    <w:rsid w:val="00DB5A2E"/>
    <w:rsid w:val="00DC0528"/>
    <w:rsid w:val="00DC1104"/>
    <w:rsid w:val="00DC2470"/>
    <w:rsid w:val="00DC7466"/>
    <w:rsid w:val="00DC7E1C"/>
    <w:rsid w:val="00DD13FE"/>
    <w:rsid w:val="00DD3633"/>
    <w:rsid w:val="00DE16D8"/>
    <w:rsid w:val="00DE4AC5"/>
    <w:rsid w:val="00DE65A2"/>
    <w:rsid w:val="00DF2DCC"/>
    <w:rsid w:val="00E01D0E"/>
    <w:rsid w:val="00E02110"/>
    <w:rsid w:val="00E11BA1"/>
    <w:rsid w:val="00E15D61"/>
    <w:rsid w:val="00E16215"/>
    <w:rsid w:val="00E237E8"/>
    <w:rsid w:val="00E31650"/>
    <w:rsid w:val="00E35169"/>
    <w:rsid w:val="00E53724"/>
    <w:rsid w:val="00E552C8"/>
    <w:rsid w:val="00E57026"/>
    <w:rsid w:val="00E6458A"/>
    <w:rsid w:val="00E737B8"/>
    <w:rsid w:val="00E75006"/>
    <w:rsid w:val="00E84350"/>
    <w:rsid w:val="00E85863"/>
    <w:rsid w:val="00E862EA"/>
    <w:rsid w:val="00E91AE4"/>
    <w:rsid w:val="00EA0789"/>
    <w:rsid w:val="00EA431D"/>
    <w:rsid w:val="00EA567E"/>
    <w:rsid w:val="00EB35A3"/>
    <w:rsid w:val="00EC0B8D"/>
    <w:rsid w:val="00EC4BCD"/>
    <w:rsid w:val="00ED54F1"/>
    <w:rsid w:val="00F24CB9"/>
    <w:rsid w:val="00F33F5E"/>
    <w:rsid w:val="00F35F6D"/>
    <w:rsid w:val="00F379BC"/>
    <w:rsid w:val="00F37B5F"/>
    <w:rsid w:val="00F56C3C"/>
    <w:rsid w:val="00F60840"/>
    <w:rsid w:val="00F75B86"/>
    <w:rsid w:val="00F763FD"/>
    <w:rsid w:val="00F77933"/>
    <w:rsid w:val="00F81822"/>
    <w:rsid w:val="00F8411A"/>
    <w:rsid w:val="00FC1405"/>
    <w:rsid w:val="00FC7619"/>
    <w:rsid w:val="00FD123F"/>
    <w:rsid w:val="00FD5EB9"/>
    <w:rsid w:val="00FD7329"/>
    <w:rsid w:val="00FD7BAC"/>
    <w:rsid w:val="00FE499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D66BA"/>
    <w:rsid w:val="000F1A3E"/>
    <w:rsid w:val="00277DB9"/>
    <w:rsid w:val="005931A9"/>
    <w:rsid w:val="005A50D8"/>
    <w:rsid w:val="005E201F"/>
    <w:rsid w:val="00870F3E"/>
    <w:rsid w:val="008F78AF"/>
    <w:rsid w:val="00AB40D0"/>
    <w:rsid w:val="00C82258"/>
    <w:rsid w:val="00C83811"/>
    <w:rsid w:val="00D362ED"/>
    <w:rsid w:val="00DB1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character" w:customStyle="1" w:styleId="Bold">
    <w:name w:val="Bold"/>
    <w:uiPriority w:val="1"/>
    <w:qFormat/>
    <w:rPr>
      <w:b/>
      <w:bCs/>
    </w:rPr>
  </w:style>
  <w:style w:type="paragraph" w:customStyle="1" w:styleId="8914CB4C7373423C8FD191ABDE2C1A85">
    <w:name w:val="8914CB4C7373423C8FD191ABDE2C1A85"/>
  </w:style>
  <w:style w:type="paragraph" w:customStyle="1" w:styleId="535F59673DB44119BA14CF384B198A8E">
    <w:name w:val="535F59673DB44119BA14CF384B198A8E"/>
  </w:style>
  <w:style w:type="paragraph" w:customStyle="1" w:styleId="18E53A71C8FA4ED2A3E836D12AF8B348">
    <w:name w:val="18E53A71C8FA4ED2A3E836D12AF8B348"/>
  </w:style>
  <w:style w:type="paragraph" w:customStyle="1" w:styleId="C90B9209369F455F8CED4B9D5384B996">
    <w:name w:val="C90B9209369F455F8CED4B9D5384B996"/>
  </w:style>
  <w:style w:type="paragraph" w:customStyle="1" w:styleId="3DD68328EC9F48C6B5F1C2E9507B2FEF">
    <w:name w:val="3DD68328EC9F48C6B5F1C2E9507B2FEF"/>
  </w:style>
  <w:style w:type="paragraph" w:customStyle="1" w:styleId="069892F9CC244259B332C254E0546DC7">
    <w:name w:val="069892F9CC244259B332C254E0546DC7"/>
  </w:style>
  <w:style w:type="paragraph" w:customStyle="1" w:styleId="8B895F0D6CB94B808E4C25BBBAEE210C">
    <w:name w:val="8B895F0D6CB94B808E4C25BBBAEE210C"/>
  </w:style>
  <w:style w:type="paragraph" w:customStyle="1" w:styleId="3AB4A64C22EA4DDCAFF8138862DD209E">
    <w:name w:val="3AB4A64C22EA4DDCAFF8138862DD209E"/>
  </w:style>
  <w:style w:type="paragraph" w:customStyle="1" w:styleId="0BCB4556384B45568E93B64396D7888A">
    <w:name w:val="0BCB4556384B45568E93B64396D7888A"/>
  </w:style>
  <w:style w:type="paragraph" w:customStyle="1" w:styleId="616976E007424A4BAFD11C2BCC234FB3">
    <w:name w:val="616976E007424A4BAFD11C2BCC234FB3"/>
  </w:style>
  <w:style w:type="paragraph" w:customStyle="1" w:styleId="3CECED5D5B7740398AA1A4B9167E9F91">
    <w:name w:val="3CECED5D5B7740398AA1A4B9167E9F91"/>
  </w:style>
  <w:style w:type="paragraph" w:customStyle="1" w:styleId="A4EDB3226D8C46EB91C556658521EF0C">
    <w:name w:val="A4EDB3226D8C46EB91C556658521EF0C"/>
  </w:style>
  <w:style w:type="paragraph" w:customStyle="1" w:styleId="D7CC422C0F7A47CF8DB4F2D1B80FA096">
    <w:name w:val="D7CC422C0F7A47CF8DB4F2D1B80FA096"/>
  </w:style>
  <w:style w:type="paragraph" w:customStyle="1" w:styleId="835BC34297064E9BAEF13D474FFF4097">
    <w:name w:val="835BC34297064E9BAEF13D474FFF4097"/>
  </w:style>
  <w:style w:type="paragraph" w:customStyle="1" w:styleId="DFFFD947617F4F3EB049C7A4F752BD1E">
    <w:name w:val="DFFFD947617F4F3EB049C7A4F752BD1E"/>
  </w:style>
  <w:style w:type="paragraph" w:customStyle="1" w:styleId="05B53AEABBCC4EC0943EEB329B2CD25A">
    <w:name w:val="05B53AEABBCC4EC0943EEB329B2CD25A"/>
  </w:style>
  <w:style w:type="paragraph" w:customStyle="1" w:styleId="F7B23B883A804CCD92E480C2269E0E88">
    <w:name w:val="F7B23B883A804CCD92E480C2269E0E88"/>
  </w:style>
  <w:style w:type="paragraph" w:customStyle="1" w:styleId="C80A65562495479682EC1CCB0B096A35">
    <w:name w:val="C80A65562495479682EC1CCB0B096A35"/>
  </w:style>
  <w:style w:type="paragraph" w:customStyle="1" w:styleId="B9CBD7371B98493CB4CA991BFC331930">
    <w:name w:val="B9CBD7371B98493CB4CA991BFC331930"/>
  </w:style>
  <w:style w:type="paragraph" w:customStyle="1" w:styleId="7D99FEA98716471C987029B4FCC5D9C6">
    <w:name w:val="7D99FEA98716471C987029B4FCC5D9C6"/>
  </w:style>
  <w:style w:type="paragraph" w:customStyle="1" w:styleId="9D2DA0CEB8514B3E9D4D29BA28E11E95">
    <w:name w:val="9D2DA0CEB8514B3E9D4D29BA28E11E95"/>
  </w:style>
  <w:style w:type="paragraph" w:customStyle="1" w:styleId="D72FE788F3AB46C6929F24B5A276E235">
    <w:name w:val="D72FE788F3AB46C6929F24B5A276E235"/>
  </w:style>
  <w:style w:type="paragraph" w:customStyle="1" w:styleId="BC7E03F8ADB943FFA69EB70CE94219B3">
    <w:name w:val="BC7E03F8ADB943FFA69EB70CE94219B3"/>
  </w:style>
  <w:style w:type="paragraph" w:customStyle="1" w:styleId="24201DC65D5C451398049462D5D2C0EE">
    <w:name w:val="24201DC65D5C451398049462D5D2C0EE"/>
  </w:style>
  <w:style w:type="paragraph" w:customStyle="1" w:styleId="B772532B104A436CB33CABA31F619A9C">
    <w:name w:val="B772532B104A436CB33CABA31F619A9C"/>
  </w:style>
  <w:style w:type="paragraph" w:customStyle="1" w:styleId="32F3AF4969684CE098052EA87BDB63CE">
    <w:name w:val="32F3AF4969684CE098052EA87BDB63CE"/>
  </w:style>
  <w:style w:type="paragraph" w:customStyle="1" w:styleId="96EB239FC1D545E0BC54571DB8FCFE0D">
    <w:name w:val="96EB239FC1D545E0BC54571DB8FCFE0D"/>
  </w:style>
  <w:style w:type="paragraph" w:customStyle="1" w:styleId="40DCE343983840248D429E90163C920A">
    <w:name w:val="40DCE343983840248D429E90163C920A"/>
  </w:style>
  <w:style w:type="paragraph" w:customStyle="1" w:styleId="38590B2D8C314DBEA288DD665AF7D2E6">
    <w:name w:val="38590B2D8C314DBEA288DD665AF7D2E6"/>
  </w:style>
  <w:style w:type="paragraph" w:customStyle="1" w:styleId="EE97D6DAD12F423DBF4CC67F8C5A6F0B">
    <w:name w:val="EE97D6DAD12F423DBF4CC67F8C5A6F0B"/>
  </w:style>
  <w:style w:type="paragraph" w:customStyle="1" w:styleId="EDD8A7678FB843D783432831FF7F5B78">
    <w:name w:val="EDD8A7678FB843D783432831FF7F5B78"/>
  </w:style>
  <w:style w:type="paragraph" w:customStyle="1" w:styleId="45F5BD554F004050A8CC4AB895BE87F2">
    <w:name w:val="45F5BD554F004050A8CC4AB895BE87F2"/>
  </w:style>
  <w:style w:type="paragraph" w:customStyle="1" w:styleId="C8D4F698296346619EF213EF54886ABA">
    <w:name w:val="C8D4F698296346619EF213EF54886ABA"/>
  </w:style>
  <w:style w:type="paragraph" w:customStyle="1" w:styleId="9DE972A993074F358DCBCEA2A573DB06">
    <w:name w:val="9DE972A993074F358DCBCEA2A573DB06"/>
  </w:style>
  <w:style w:type="paragraph" w:customStyle="1" w:styleId="71FB41E5F9E04E13BE4012B6903C73F1">
    <w:name w:val="71FB41E5F9E04E13BE4012B6903C73F1"/>
  </w:style>
  <w:style w:type="paragraph" w:customStyle="1" w:styleId="E2231B1531B240EF884A924405E066DF">
    <w:name w:val="E2231B1531B240EF884A924405E066DF"/>
  </w:style>
  <w:style w:type="paragraph" w:customStyle="1" w:styleId="E59A0F70709D4E71AB00306AE3487831">
    <w:name w:val="E59A0F70709D4E71AB00306AE3487831"/>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rPr>
  </w:style>
  <w:style w:type="paragraph" w:customStyle="1" w:styleId="F50797C5493E40DE9A6765673BE75F96">
    <w:name w:val="F50797C5493E40DE9A6765673BE75F96"/>
  </w:style>
  <w:style w:type="paragraph" w:customStyle="1" w:styleId="8311FB59B4864316932A10BC68A66CE4">
    <w:name w:val="8311FB59B4864316932A10BC68A66CE4"/>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rPr>
  </w:style>
  <w:style w:type="paragraph" w:customStyle="1" w:styleId="39E33AEE8ED542D384A0B2873A977CBA">
    <w:name w:val="39E33AEE8ED542D384A0B2873A977CBA"/>
  </w:style>
  <w:style w:type="paragraph" w:customStyle="1" w:styleId="01B0756AD68D463B810F4539D43E2F5B">
    <w:name w:val="01B0756AD68D463B810F4539D43E2F5B"/>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rPr>
  </w:style>
  <w:style w:type="paragraph" w:customStyle="1" w:styleId="7D2BDD24F8B0409E8EBC36B82B7B0071">
    <w:name w:val="7D2BDD24F8B0409E8EBC36B82B7B0071"/>
  </w:style>
  <w:style w:type="paragraph" w:customStyle="1" w:styleId="A30D7FAA625A4D8386BC1FD2CEA37D1E">
    <w:name w:val="A30D7FAA625A4D8386BC1FD2CEA37D1E"/>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rPr>
  </w:style>
  <w:style w:type="paragraph" w:customStyle="1" w:styleId="9E463C53D2AA4552AF0278A5174AC5E8">
    <w:name w:val="9E463C53D2AA4552AF0278A5174AC5E8"/>
  </w:style>
  <w:style w:type="paragraph" w:customStyle="1" w:styleId="BCABA396580E4EC19BB6A859239A7DDE">
    <w:name w:val="BCABA396580E4EC19BB6A859239A7DDE"/>
  </w:style>
  <w:style w:type="paragraph" w:customStyle="1" w:styleId="1954B1950896444FB88E0E7D9920D65C">
    <w:name w:val="1954B1950896444FB88E0E7D9920D65C"/>
  </w:style>
  <w:style w:type="paragraph" w:customStyle="1" w:styleId="BB8065E62A7845ACA7ECA2F36A209AC8">
    <w:name w:val="BB8065E62A7845ACA7ECA2F36A209AC8"/>
  </w:style>
  <w:style w:type="paragraph" w:customStyle="1" w:styleId="7D6EFEF33A854AED859749F23D594B6B">
    <w:name w:val="7D6EFEF33A854AED859749F23D594B6B"/>
  </w:style>
  <w:style w:type="paragraph" w:customStyle="1" w:styleId="52EF99DE86DD4280BFE5A5F6AE11219E">
    <w:name w:val="52EF99DE86DD4280BFE5A5F6AE11219E"/>
  </w:style>
  <w:style w:type="paragraph" w:customStyle="1" w:styleId="617716E33C244A0CB81B9C6E217A82A7">
    <w:name w:val="617716E33C244A0CB81B9C6E217A82A7"/>
  </w:style>
  <w:style w:type="paragraph" w:customStyle="1" w:styleId="8E08150DCF9C4E6FB7E18863B240BF5E">
    <w:name w:val="8E08150DCF9C4E6FB7E18863B240BF5E"/>
  </w:style>
  <w:style w:type="paragraph" w:customStyle="1" w:styleId="4AE2C1AB6CD247308458D3DF04123F77">
    <w:name w:val="4AE2C1AB6CD247308458D3DF04123F77"/>
  </w:style>
  <w:style w:type="paragraph" w:customStyle="1" w:styleId="A4ADF175A06A41B7A57943C6CF43E02F">
    <w:name w:val="A4ADF175A06A41B7A57943C6CF43E02F"/>
  </w:style>
  <w:style w:type="paragraph" w:customStyle="1" w:styleId="A6E3C536E9FE44AA90BC4528BA85D782">
    <w:name w:val="A6E3C536E9FE44AA90BC4528BA85D782"/>
  </w:style>
  <w:style w:type="paragraph" w:customStyle="1" w:styleId="4B1FA28615754757AC234B3DE0A42E6E">
    <w:name w:val="4B1FA28615754757AC234B3DE0A42E6E"/>
  </w:style>
  <w:style w:type="paragraph" w:customStyle="1" w:styleId="D51C275BE0324A79B7CC6E67E223BF70">
    <w:name w:val="D51C275BE0324A79B7CC6E67E223BF70"/>
  </w:style>
  <w:style w:type="paragraph" w:customStyle="1" w:styleId="900A2200688E47D4B5A7CC2C7491EA10">
    <w:name w:val="900A2200688E47D4B5A7CC2C7491EA10"/>
  </w:style>
  <w:style w:type="paragraph" w:customStyle="1" w:styleId="FF59AF7DEE1F4E8488736E0894126966">
    <w:name w:val="FF59AF7DEE1F4E8488736E0894126966"/>
  </w:style>
  <w:style w:type="paragraph" w:customStyle="1" w:styleId="37E1B6549877452A8128AAE19D6CE3AA">
    <w:name w:val="37E1B6549877452A8128AAE19D6CE3AA"/>
  </w:style>
  <w:style w:type="paragraph" w:customStyle="1" w:styleId="C8B2D233FE3847A19953693EDD67B30A">
    <w:name w:val="C8B2D233FE3847A19953693EDD67B30A"/>
  </w:style>
  <w:style w:type="paragraph" w:customStyle="1" w:styleId="005C7078A6A54C34B7519CAD8E1B07C6">
    <w:name w:val="005C7078A6A54C34B7519CAD8E1B07C6"/>
  </w:style>
  <w:style w:type="paragraph" w:customStyle="1" w:styleId="207C1B8E65554E5485DC7F25F3E39147">
    <w:name w:val="207C1B8E65554E5485DC7F25F3E39147"/>
  </w:style>
  <w:style w:type="paragraph" w:customStyle="1" w:styleId="86CB343F4BF54B86BBB30247A3BFF817">
    <w:name w:val="86CB343F4BF54B86BBB30247A3BFF817"/>
  </w:style>
  <w:style w:type="paragraph" w:customStyle="1" w:styleId="7F0BAF5106824A5E845CFECA9AAB5162">
    <w:name w:val="7F0BAF5106824A5E845CFECA9AAB5162"/>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 w:type="paragraph" w:customStyle="1" w:styleId="BFD9071EC363481B80D585BAEC024D03">
    <w:name w:val="BFD9071EC363481B80D585BAEC024D03"/>
  </w:style>
  <w:style w:type="paragraph" w:customStyle="1" w:styleId="184ED5A358DE4D0BBE394D9E55DE9B8A">
    <w:name w:val="184ED5A358DE4D0BBE394D9E55DE9B8A"/>
  </w:style>
  <w:style w:type="paragraph" w:customStyle="1" w:styleId="87CB69BDF81C489389FE94BC77AB6817">
    <w:name w:val="87CB69BDF81C489389FE94BC77AB6817"/>
  </w:style>
  <w:style w:type="paragraph" w:customStyle="1" w:styleId="111C791C0F1E4FA1A593CB795F9936FE">
    <w:name w:val="111C791C0F1E4FA1A593CB795F9936FE"/>
  </w:style>
  <w:style w:type="paragraph" w:customStyle="1" w:styleId="0CF8624C76834E90ABC22E133AFEAFA3">
    <w:name w:val="0CF8624C76834E90ABC22E133AFEAFA3"/>
  </w:style>
  <w:style w:type="paragraph" w:customStyle="1" w:styleId="2DC4CC8CC7204E92B9646DCD0C90C894">
    <w:name w:val="2DC4CC8CC7204E92B9646DCD0C90C894"/>
  </w:style>
  <w:style w:type="paragraph" w:customStyle="1" w:styleId="7480A697E92C4E5D982095BE5E24CBE6">
    <w:name w:val="7480A697E92C4E5D982095BE5E24CBE6"/>
  </w:style>
  <w:style w:type="paragraph" w:customStyle="1" w:styleId="7F5EB54EF2C1457A84010CF151679349">
    <w:name w:val="7F5EB54EF2C1457A84010CF151679349"/>
  </w:style>
  <w:style w:type="paragraph" w:customStyle="1" w:styleId="67A51DA70E5E45BE8A0B9DC0105BFC32">
    <w:name w:val="67A51DA70E5E45BE8A0B9DC0105BFC32"/>
  </w:style>
  <w:style w:type="paragraph" w:customStyle="1" w:styleId="4029E79A072141549990605702019BBB">
    <w:name w:val="4029E79A072141549990605702019BBB"/>
  </w:style>
  <w:style w:type="paragraph" w:customStyle="1" w:styleId="21AB4DA70EC2451EA4F0BD9E540B6620">
    <w:name w:val="21AB4DA70EC2451EA4F0BD9E540B6620"/>
  </w:style>
  <w:style w:type="paragraph" w:customStyle="1" w:styleId="73B4C3BFFDDF437BBE0D08FA44D460DA">
    <w:name w:val="73B4C3BFFDDF437BBE0D08FA44D460DA"/>
  </w:style>
  <w:style w:type="paragraph" w:customStyle="1" w:styleId="A94C36032650436FA759BE4965C86F21">
    <w:name w:val="A94C36032650436FA759BE4965C86F21"/>
  </w:style>
  <w:style w:type="paragraph" w:customStyle="1" w:styleId="90B1BA05714F409CA1A979EFD82BB5BF">
    <w:name w:val="90B1BA05714F409CA1A979EFD82BB5BF"/>
  </w:style>
  <w:style w:type="paragraph" w:customStyle="1" w:styleId="57370F73150A426C852982ED4A07934F">
    <w:name w:val="57370F73150A426C852982ED4A07934F"/>
  </w:style>
  <w:style w:type="paragraph" w:customStyle="1" w:styleId="AC6EFB4A11F04945914E091FD117ACA4">
    <w:name w:val="AC6EFB4A11F04945914E091FD117ACA4"/>
  </w:style>
  <w:style w:type="paragraph" w:customStyle="1" w:styleId="88BD52F7C0ED4C8E885F9C5536718FBD">
    <w:name w:val="88BD52F7C0ED4C8E885F9C5536718FBD"/>
  </w:style>
  <w:style w:type="paragraph" w:customStyle="1" w:styleId="8E2FE466F9C744A098F5D1AE0B958F15">
    <w:name w:val="8E2FE466F9C744A098F5D1AE0B958F15"/>
  </w:style>
  <w:style w:type="paragraph" w:customStyle="1" w:styleId="5C61F9E57D9E4F4984BEFDD4FD4EBA16">
    <w:name w:val="5C61F9E57D9E4F4984BEFDD4FD4EBA16"/>
  </w:style>
  <w:style w:type="paragraph" w:customStyle="1" w:styleId="28265543A15E447589DF739158205447">
    <w:name w:val="28265543A15E447589DF739158205447"/>
  </w:style>
  <w:style w:type="paragraph" w:customStyle="1" w:styleId="00E2FD40FD6D44B79AFC8EBD30244480">
    <w:name w:val="00E2FD40FD6D44B79AFC8EBD30244480"/>
  </w:style>
  <w:style w:type="paragraph" w:customStyle="1" w:styleId="C762513E405A442AABF34CF343B9E495">
    <w:name w:val="C762513E405A442AABF34CF343B9E495"/>
  </w:style>
  <w:style w:type="paragraph" w:customStyle="1" w:styleId="4F356D20BFB3424794B71621CA29F360">
    <w:name w:val="4F356D20BFB3424794B71621CA29F360"/>
  </w:style>
  <w:style w:type="paragraph" w:customStyle="1" w:styleId="7937F3547AC04E76A6F5C2E43DE8714D">
    <w:name w:val="7937F3547AC04E76A6F5C2E43DE8714D"/>
  </w:style>
  <w:style w:type="paragraph" w:customStyle="1" w:styleId="A3CA4CCFF5F642F4ACD6A9D5EF7CD4AC">
    <w:name w:val="A3CA4CCFF5F642F4ACD6A9D5EF7CD4AC"/>
  </w:style>
  <w:style w:type="paragraph" w:customStyle="1" w:styleId="DCF081991EF147F297261F121D969E69">
    <w:name w:val="DCF081991EF147F297261F121D969E69"/>
  </w:style>
  <w:style w:type="paragraph" w:customStyle="1" w:styleId="C9AB372CA68E434A902B397B70FFE66E">
    <w:name w:val="C9AB372CA68E434A902B397B70FFE66E"/>
  </w:style>
  <w:style w:type="paragraph" w:customStyle="1" w:styleId="CAFA11E1C35E41A78792E56CDFB9B256">
    <w:name w:val="CAFA11E1C35E41A78792E56CDFB9B256"/>
  </w:style>
  <w:style w:type="paragraph" w:customStyle="1" w:styleId="1213C889863F4B00A2907421384A9780">
    <w:name w:val="1213C889863F4B00A2907421384A9780"/>
  </w:style>
  <w:style w:type="paragraph" w:customStyle="1" w:styleId="3D2678DED4C8423C9BC2436A8510B424">
    <w:name w:val="3D2678DED4C8423C9BC2436A8510B424"/>
  </w:style>
  <w:style w:type="paragraph" w:customStyle="1" w:styleId="FA37951301DE42E0B44EEC2640DE9D1A">
    <w:name w:val="FA37951301DE42E0B44EEC2640DE9D1A"/>
  </w:style>
  <w:style w:type="paragraph" w:customStyle="1" w:styleId="B9B8958A67E04DD98EF95AA36FCEBB6D">
    <w:name w:val="B9B8958A67E04DD98EF95AA36FCEBB6D"/>
  </w:style>
  <w:style w:type="paragraph" w:customStyle="1" w:styleId="BE0C8F3D05EB4E8EAAF665FC3AA9335D">
    <w:name w:val="BE0C8F3D05EB4E8EAAF665FC3AA9335D"/>
  </w:style>
  <w:style w:type="paragraph" w:customStyle="1" w:styleId="ECFF0EC0575D4CB4BA3D1A51CEF31FDE">
    <w:name w:val="ECFF0EC0575D4CB4BA3D1A51CEF31FDE"/>
  </w:style>
  <w:style w:type="paragraph" w:customStyle="1" w:styleId="617C17395A034A37B172D968BECCE84A">
    <w:name w:val="617C17395A034A37B172D968BECCE84A"/>
  </w:style>
  <w:style w:type="paragraph" w:customStyle="1" w:styleId="97373F399D4D410489F14BCC02AD6A5F">
    <w:name w:val="97373F399D4D410489F14BCC02AD6A5F"/>
  </w:style>
  <w:style w:type="paragraph" w:customStyle="1" w:styleId="1F6813D80E194033B77C004F37AF2F44">
    <w:name w:val="1F6813D80E194033B77C004F37AF2F44"/>
  </w:style>
  <w:style w:type="paragraph" w:customStyle="1" w:styleId="6423320D607F43ABBA5E10A905621047">
    <w:name w:val="6423320D607F43ABBA5E10A905621047"/>
  </w:style>
  <w:style w:type="paragraph" w:customStyle="1" w:styleId="37928045B52443BAA860D5F3721754B9">
    <w:name w:val="37928045B52443BAA860D5F3721754B9"/>
  </w:style>
  <w:style w:type="paragraph" w:customStyle="1" w:styleId="909D167115744D1B954668061B8B3305">
    <w:name w:val="909D167115744D1B954668061B8B3305"/>
  </w:style>
  <w:style w:type="paragraph" w:customStyle="1" w:styleId="D6F6C84A7F714138A1EC031251EA3BD3">
    <w:name w:val="D6F6C84A7F714138A1EC031251EA3BD3"/>
  </w:style>
  <w:style w:type="paragraph" w:customStyle="1" w:styleId="836CD3AD8C2345FB92D1A2CECFFA2FF4">
    <w:name w:val="836CD3AD8C2345FB92D1A2CECFFA2FF4"/>
  </w:style>
  <w:style w:type="paragraph" w:customStyle="1" w:styleId="406CCB55AC5B49EA93E8FB2BA13E78EF">
    <w:name w:val="406CCB55AC5B49EA93E8FB2BA13E78EF"/>
  </w:style>
  <w:style w:type="paragraph" w:customStyle="1" w:styleId="C858B52DE17143D19AB271BD8EF5C47E">
    <w:name w:val="C858B52DE17143D19AB271BD8EF5C47E"/>
  </w:style>
  <w:style w:type="paragraph" w:customStyle="1" w:styleId="2AC8267ABD5C4E14BF9E7AF8BD98FC79">
    <w:name w:val="2AC8267ABD5C4E14BF9E7AF8BD98FC79"/>
  </w:style>
  <w:style w:type="paragraph" w:customStyle="1" w:styleId="4F5F98C6BFDD490CBDDCE170D5346FBE">
    <w:name w:val="4F5F98C6BFDD490CBDDCE170D5346FBE"/>
  </w:style>
  <w:style w:type="paragraph" w:customStyle="1" w:styleId="4A0604A4A67144FC8C7C3CC9700868C6">
    <w:name w:val="4A0604A4A67144FC8C7C3CC9700868C6"/>
  </w:style>
  <w:style w:type="paragraph" w:customStyle="1" w:styleId="E3557BC6DFC84229A4EEB17B8341DA24">
    <w:name w:val="E3557BC6DFC84229A4EEB17B8341DA24"/>
  </w:style>
  <w:style w:type="paragraph" w:customStyle="1" w:styleId="8CF5E1EEA3034B2694A4FAB3AF0FF597">
    <w:name w:val="8CF5E1EEA3034B2694A4FAB3AF0FF597"/>
  </w:style>
  <w:style w:type="paragraph" w:customStyle="1" w:styleId="FE103A3220744D4597180B4338517994">
    <w:name w:val="FE103A3220744D4597180B4338517994"/>
  </w:style>
  <w:style w:type="paragraph" w:customStyle="1" w:styleId="62D17C41EECC4A6CB91AC7A8047B3310">
    <w:name w:val="62D17C41EECC4A6CB91AC7A8047B3310"/>
  </w:style>
  <w:style w:type="paragraph" w:customStyle="1" w:styleId="9037F9C355E84F209BECAC31466B8B3D">
    <w:name w:val="9037F9C355E84F209BECAC31466B8B3D"/>
  </w:style>
  <w:style w:type="paragraph" w:customStyle="1" w:styleId="C04A9A86A0464F4EB524F4683C1B85A1">
    <w:name w:val="C04A9A86A0464F4EB524F4683C1B85A1"/>
  </w:style>
  <w:style w:type="paragraph" w:customStyle="1" w:styleId="BB5F11CF5F4640BF8BE960BD02ECA353">
    <w:name w:val="BB5F11CF5F4640BF8BE960BD02ECA353"/>
  </w:style>
  <w:style w:type="paragraph" w:customStyle="1" w:styleId="0660C687AA5943F493FE0176EC7E05DA">
    <w:name w:val="0660C687AA5943F493FE0176EC7E05DA"/>
  </w:style>
  <w:style w:type="paragraph" w:customStyle="1" w:styleId="2A40AB277E534AAAB4A200B89A6EA8E6">
    <w:name w:val="2A40AB277E534AAAB4A200B89A6EA8E6"/>
  </w:style>
  <w:style w:type="paragraph" w:customStyle="1" w:styleId="573F0D0BA9A449598181290CBCF9DA10">
    <w:name w:val="573F0D0BA9A449598181290CBCF9DA10"/>
  </w:style>
  <w:style w:type="paragraph" w:customStyle="1" w:styleId="2C196FBA62A54948950FE2CEACF886C6">
    <w:name w:val="2C196FBA62A54948950FE2CEACF886C6"/>
  </w:style>
  <w:style w:type="paragraph" w:customStyle="1" w:styleId="DD09C265C5C340BD984D1AC16B037033">
    <w:name w:val="DD09C265C5C340BD984D1AC16B037033"/>
  </w:style>
  <w:style w:type="paragraph" w:customStyle="1" w:styleId="16C09E9F06774557AA53DB9F07FFE61F">
    <w:name w:val="16C09E9F06774557AA53DB9F07FFE61F"/>
  </w:style>
  <w:style w:type="paragraph" w:customStyle="1" w:styleId="C5079BA5371447AEB18081E1CA9A0089">
    <w:name w:val="C5079BA5371447AEB18081E1CA9A0089"/>
  </w:style>
  <w:style w:type="paragraph" w:customStyle="1" w:styleId="FFBAAAFF779B4BA6855DFF360FF46D8F">
    <w:name w:val="FFBAAAFF779B4BA6855DFF360FF46D8F"/>
  </w:style>
  <w:style w:type="paragraph" w:customStyle="1" w:styleId="ED7470B0E1AD45F0A2F5F8243BFC44D0">
    <w:name w:val="ED7470B0E1AD45F0A2F5F8243BFC44D0"/>
  </w:style>
  <w:style w:type="paragraph" w:customStyle="1" w:styleId="6F750B8B9E3D4041A951B9EFA018F021">
    <w:name w:val="6F750B8B9E3D4041A951B9EFA018F021"/>
  </w:style>
  <w:style w:type="paragraph" w:customStyle="1" w:styleId="66E1BDFB9A1143F584DD0799F75AB608">
    <w:name w:val="66E1BDFB9A1143F584DD0799F75AB608"/>
  </w:style>
  <w:style w:type="paragraph" w:customStyle="1" w:styleId="EBF726D6F9D949FA9D478B38786F1F1A">
    <w:name w:val="EBF726D6F9D949FA9D478B38786F1F1A"/>
  </w:style>
  <w:style w:type="paragraph" w:customStyle="1" w:styleId="808398E5A33C4529BE6C71E25B365E60">
    <w:name w:val="808398E5A33C4529BE6C71E25B365E60"/>
  </w:style>
  <w:style w:type="paragraph" w:customStyle="1" w:styleId="832632ED5C4F45BE9536544C86C794C8">
    <w:name w:val="832632ED5C4F45BE9536544C86C794C8"/>
  </w:style>
  <w:style w:type="paragraph" w:customStyle="1" w:styleId="8AFA17415BBA455AA059B4E0067B54B8">
    <w:name w:val="8AFA17415BBA455AA059B4E0067B54B8"/>
  </w:style>
  <w:style w:type="paragraph" w:customStyle="1" w:styleId="AB69178FB60D4058B0628C780839345C">
    <w:name w:val="AB69178FB60D4058B0628C780839345C"/>
  </w:style>
  <w:style w:type="paragraph" w:customStyle="1" w:styleId="2652AC8DCCEB42E88EF9D037041E98D4">
    <w:name w:val="2652AC8DCCEB42E88EF9D037041E98D4"/>
  </w:style>
  <w:style w:type="paragraph" w:customStyle="1" w:styleId="0456C379477D464D8E0F7BD23F0A5BCC">
    <w:name w:val="0456C379477D464D8E0F7BD23F0A5BCC"/>
  </w:style>
  <w:style w:type="paragraph" w:customStyle="1" w:styleId="6E45D6C0892449B48D1B2A7F705F7FBC">
    <w:name w:val="6E45D6C0892449B48D1B2A7F705F7FBC"/>
  </w:style>
  <w:style w:type="paragraph" w:customStyle="1" w:styleId="DF4EF198F2824F0F82CC728CAAB261AC">
    <w:name w:val="DF4EF198F2824F0F82CC728CAAB261AC"/>
  </w:style>
  <w:style w:type="paragraph" w:customStyle="1" w:styleId="B1CCF846EB2C45118DB357F5DB67F0BB">
    <w:name w:val="B1CCF846EB2C45118DB357F5DB67F0BB"/>
  </w:style>
  <w:style w:type="paragraph" w:customStyle="1" w:styleId="086535C07B454083AFD0CAD489A3AC64">
    <w:name w:val="086535C07B454083AFD0CAD489A3AC64"/>
  </w:style>
  <w:style w:type="paragraph" w:customStyle="1" w:styleId="D43BAA6933924B789801CE38E946DA2C">
    <w:name w:val="D43BAA6933924B789801CE38E946DA2C"/>
  </w:style>
  <w:style w:type="paragraph" w:customStyle="1" w:styleId="F1147488F5E1460C9DCD08A9B5B5D843">
    <w:name w:val="F1147488F5E1460C9DCD08A9B5B5D843"/>
  </w:style>
  <w:style w:type="paragraph" w:customStyle="1" w:styleId="2A30909C490F44F2A75240D2ED84A87D">
    <w:name w:val="2A30909C490F44F2A75240D2ED84A87D"/>
  </w:style>
  <w:style w:type="paragraph" w:customStyle="1" w:styleId="F756B7913FC44E50B753B93FCB29FB88">
    <w:name w:val="F756B7913FC44E50B753B93FCB29FB88"/>
  </w:style>
  <w:style w:type="paragraph" w:customStyle="1" w:styleId="2C802C711EC9439C9E16DDFE6F7625C0">
    <w:name w:val="2C802C711EC9439C9E16DDFE6F7625C0"/>
  </w:style>
  <w:style w:type="paragraph" w:customStyle="1" w:styleId="77B05431F3D34DF5BD677E73538D697C">
    <w:name w:val="77B05431F3D34DF5BD677E73538D697C"/>
  </w:style>
  <w:style w:type="paragraph" w:customStyle="1" w:styleId="8383AED06DFF4B24BF6C0FB63AFA1D34">
    <w:name w:val="8383AED06DFF4B24BF6C0FB63AFA1D34"/>
  </w:style>
  <w:style w:type="paragraph" w:customStyle="1" w:styleId="E5676D5215524E90933C29A65064D7BF">
    <w:name w:val="E5676D5215524E90933C29A65064D7BF"/>
  </w:style>
  <w:style w:type="paragraph" w:customStyle="1" w:styleId="EE29ACC146CA49419D756FA79171236A">
    <w:name w:val="EE29ACC146CA49419D756FA79171236A"/>
  </w:style>
  <w:style w:type="paragraph" w:customStyle="1" w:styleId="931F753BFCD14530B5A65CCAA9232930">
    <w:name w:val="931F753BFCD14530B5A65CCAA9232930"/>
  </w:style>
  <w:style w:type="paragraph" w:customStyle="1" w:styleId="6189CD40E1EA4DC291EA3C28D0BC3503">
    <w:name w:val="6189CD40E1EA4DC291EA3C28D0BC3503"/>
  </w:style>
  <w:style w:type="paragraph" w:customStyle="1" w:styleId="CBF5A09ECD3B4DFF96053D90F04A1799">
    <w:name w:val="CBF5A09ECD3B4DFF96053D90F04A1799"/>
  </w:style>
  <w:style w:type="paragraph" w:customStyle="1" w:styleId="557E9BAAF9F14954BB41531C609E5EEF">
    <w:name w:val="557E9BAAF9F14954BB41531C609E5EEF"/>
  </w:style>
  <w:style w:type="paragraph" w:customStyle="1" w:styleId="A86A549E74084BA8AC11FB10F80FAD16">
    <w:name w:val="A86A549E74084BA8AC11FB10F80FAD16"/>
  </w:style>
  <w:style w:type="paragraph" w:customStyle="1" w:styleId="74010DB97B3343789BBB58019F3D4B20">
    <w:name w:val="74010DB97B3343789BBB58019F3D4B20"/>
  </w:style>
  <w:style w:type="paragraph" w:customStyle="1" w:styleId="F64CB9BFEC9A4F5981D246766881C79F">
    <w:name w:val="F64CB9BFEC9A4F5981D246766881C79F"/>
  </w:style>
  <w:style w:type="paragraph" w:customStyle="1" w:styleId="2227242758624D64ADA48262752F2A95">
    <w:name w:val="2227242758624D64ADA48262752F2A95"/>
  </w:style>
  <w:style w:type="paragraph" w:customStyle="1" w:styleId="004FDFAEFFA2477A8EACCDB9D60EBC6E">
    <w:name w:val="004FDFAEFFA2477A8EACCDB9D60EBC6E"/>
  </w:style>
  <w:style w:type="paragraph" w:customStyle="1" w:styleId="54029C79180B49CFAB58E73B4D5916FD">
    <w:name w:val="54029C79180B49CFAB58E73B4D5916FD"/>
  </w:style>
  <w:style w:type="paragraph" w:customStyle="1" w:styleId="31E26AFC0B5447B2B5E8799BCC6422FC">
    <w:name w:val="31E26AFC0B5447B2B5E8799BCC6422FC"/>
  </w:style>
  <w:style w:type="paragraph" w:customStyle="1" w:styleId="F6ADD44F6C64404EA25107909A0F79BC">
    <w:name w:val="F6ADD44F6C64404EA25107909A0F79BC"/>
  </w:style>
  <w:style w:type="paragraph" w:customStyle="1" w:styleId="29E0F2BBD09D497E97A96BEDC491C04F">
    <w:name w:val="29E0F2BBD09D497E97A96BEDC491C04F"/>
  </w:style>
  <w:style w:type="paragraph" w:customStyle="1" w:styleId="983CECAA0FF74073A8D7059C4232A88B">
    <w:name w:val="983CECAA0FF74073A8D7059C4232A88B"/>
  </w:style>
  <w:style w:type="paragraph" w:customStyle="1" w:styleId="FE953059634B4FE390868C69878C99F1">
    <w:name w:val="FE953059634B4FE390868C69878C99F1"/>
  </w:style>
  <w:style w:type="paragraph" w:customStyle="1" w:styleId="0B4806E4E6564BCF97E742CDFC15A37C">
    <w:name w:val="0B4806E4E6564BCF97E742CDFC15A37C"/>
  </w:style>
  <w:style w:type="paragraph" w:customStyle="1" w:styleId="CC10CD741CD3455B9FB386A83009B921">
    <w:name w:val="CC10CD741CD3455B9FB386A83009B921"/>
  </w:style>
  <w:style w:type="paragraph" w:customStyle="1" w:styleId="E960F60F81284879892831774353908D">
    <w:name w:val="E960F60F81284879892831774353908D"/>
  </w:style>
  <w:style w:type="paragraph" w:customStyle="1" w:styleId="25A0CAB969364686958174DEF95F034F">
    <w:name w:val="25A0CAB969364686958174DEF95F034F"/>
  </w:style>
  <w:style w:type="paragraph" w:customStyle="1" w:styleId="67077A88F88149478326DC93F9DDE527">
    <w:name w:val="67077A88F88149478326DC93F9DDE527"/>
  </w:style>
  <w:style w:type="paragraph" w:customStyle="1" w:styleId="4B95943EC16A40C7A107A4792B0DBDF8">
    <w:name w:val="4B95943EC16A40C7A107A4792B0DBDF8"/>
  </w:style>
  <w:style w:type="paragraph" w:customStyle="1" w:styleId="19CA93223E064F7C86CD00CED11EA2AF">
    <w:name w:val="19CA93223E064F7C86CD00CED11EA2AF"/>
  </w:style>
  <w:style w:type="paragraph" w:customStyle="1" w:styleId="CF923C19DDB94E7586B07E9AA4C6F904">
    <w:name w:val="CF923C19DDB94E7586B07E9AA4C6F904"/>
  </w:style>
  <w:style w:type="paragraph" w:customStyle="1" w:styleId="B85B100818644CC79E20142DDF929C58">
    <w:name w:val="B85B100818644CC79E20142DDF929C58"/>
  </w:style>
  <w:style w:type="paragraph" w:customStyle="1" w:styleId="CC0CFFB42A884087A499A31686A9300D">
    <w:name w:val="CC0CFFB42A884087A499A31686A9300D"/>
  </w:style>
  <w:style w:type="paragraph" w:customStyle="1" w:styleId="3A77E7E2F3E24C2DA9126926C6F575CD">
    <w:name w:val="3A77E7E2F3E24C2DA9126926C6F575CD"/>
  </w:style>
  <w:style w:type="paragraph" w:customStyle="1" w:styleId="7C2A2A32EDF54AB681B54ED9748F1E65">
    <w:name w:val="7C2A2A32EDF54AB681B54ED9748F1E65"/>
  </w:style>
  <w:style w:type="paragraph" w:customStyle="1" w:styleId="1C88A2F376B3473280A25F063D274CEC">
    <w:name w:val="1C88A2F376B3473280A25F063D274CEC"/>
  </w:style>
  <w:style w:type="paragraph" w:customStyle="1" w:styleId="8C47159AE1814E6DA1E53DC35CDDFBAE">
    <w:name w:val="8C47159AE1814E6DA1E53DC35CDDFBAE"/>
  </w:style>
  <w:style w:type="paragraph" w:customStyle="1" w:styleId="EECF435A75A1489788298819EBA88007">
    <w:name w:val="EECF435A75A1489788298819EBA88007"/>
  </w:style>
  <w:style w:type="paragraph" w:customStyle="1" w:styleId="FE7EC093487C4404B771414783EA590F">
    <w:name w:val="FE7EC093487C4404B771414783EA590F"/>
  </w:style>
  <w:style w:type="paragraph" w:customStyle="1" w:styleId="986327E0F4754FA092C380644C80CD1E">
    <w:name w:val="986327E0F4754FA092C380644C80CD1E"/>
  </w:style>
  <w:style w:type="paragraph" w:customStyle="1" w:styleId="BE1686D5606740A49E19DFB9D3A55B69">
    <w:name w:val="BE1686D5606740A49E19DFB9D3A55B69"/>
  </w:style>
  <w:style w:type="paragraph" w:customStyle="1" w:styleId="AD9DD5DC5D0A410182CFF8B920ACBC71">
    <w:name w:val="AD9DD5DC5D0A410182CFF8B920ACBC71"/>
  </w:style>
  <w:style w:type="paragraph" w:customStyle="1" w:styleId="5018336D025242D6860FFE1135FBA8FD">
    <w:name w:val="5018336D025242D6860FFE1135FBA8FD"/>
  </w:style>
  <w:style w:type="paragraph" w:customStyle="1" w:styleId="F080513E9A9A4AA7997E36151CAEC4DD">
    <w:name w:val="F080513E9A9A4AA7997E36151CAEC4DD"/>
  </w:style>
  <w:style w:type="paragraph" w:customStyle="1" w:styleId="379332EC269C43CA835699E304FE7BD8">
    <w:name w:val="379332EC269C43CA835699E304FE7BD8"/>
  </w:style>
  <w:style w:type="paragraph" w:customStyle="1" w:styleId="0298D62FCDA14BAF87C75CB4E8C7D32F">
    <w:name w:val="0298D62FCDA14BAF87C75CB4E8C7D32F"/>
  </w:style>
  <w:style w:type="paragraph" w:customStyle="1" w:styleId="FC78D90E00EE432ABD65FBADDD62E383">
    <w:name w:val="FC78D90E00EE432ABD65FBADDD62E383"/>
  </w:style>
  <w:style w:type="paragraph" w:customStyle="1" w:styleId="0FF3DB63B2F84C6D808C16E2758F871F">
    <w:name w:val="0FF3DB63B2F84C6D808C16E2758F871F"/>
  </w:style>
  <w:style w:type="paragraph" w:customStyle="1" w:styleId="7859909758EB4937A9D1896D96913458">
    <w:name w:val="7859909758EB4937A9D1896D96913458"/>
  </w:style>
  <w:style w:type="paragraph" w:customStyle="1" w:styleId="4359D52862C140A4A9E131FED19AA3F8">
    <w:name w:val="4359D52862C140A4A9E131FED19AA3F8"/>
  </w:style>
  <w:style w:type="paragraph" w:customStyle="1" w:styleId="5E30A0AB56034052B6FEE90276114E36">
    <w:name w:val="5E30A0AB56034052B6FEE90276114E36"/>
  </w:style>
  <w:style w:type="paragraph" w:customStyle="1" w:styleId="57DC52EF5DC74589B7281D9562DBBF31">
    <w:name w:val="57DC52EF5DC74589B7281D9562DBBF31"/>
  </w:style>
  <w:style w:type="paragraph" w:customStyle="1" w:styleId="E88CE89CE2564872869A2C09BA3D45EE">
    <w:name w:val="E88CE89CE2564872869A2C09BA3D45EE"/>
  </w:style>
  <w:style w:type="paragraph" w:customStyle="1" w:styleId="143ED8634AD24AB9BE9EF139CF3F26CB">
    <w:name w:val="143ED8634AD24AB9BE9EF139CF3F26CB"/>
  </w:style>
  <w:style w:type="paragraph" w:customStyle="1" w:styleId="C78AFEC9631142368E73D5FAE929AE06">
    <w:name w:val="C78AFEC9631142368E73D5FAE929AE06"/>
  </w:style>
  <w:style w:type="paragraph" w:customStyle="1" w:styleId="465F6B026E36413D9FE9AF9BAE2D1F7A">
    <w:name w:val="465F6B026E36413D9FE9AF9BAE2D1F7A"/>
  </w:style>
  <w:style w:type="paragraph" w:customStyle="1" w:styleId="EAF68CA6EE77480FB3A1DC20BF9B5D2C">
    <w:name w:val="EAF68CA6EE77480FB3A1DC20BF9B5D2C"/>
  </w:style>
  <w:style w:type="paragraph" w:customStyle="1" w:styleId="5932F5B5A3F74D65BB8D8CFAB5246C92">
    <w:name w:val="5932F5B5A3F74D65BB8D8CFAB5246C92"/>
  </w:style>
  <w:style w:type="paragraph" w:customStyle="1" w:styleId="A9B27338A95A4DE5BAD4B804C1CADB62">
    <w:name w:val="A9B27338A95A4DE5BAD4B804C1CADB62"/>
  </w:style>
  <w:style w:type="paragraph" w:customStyle="1" w:styleId="C774E3C15C4F47CCB2EA75B53380A2E7">
    <w:name w:val="C774E3C15C4F47CCB2EA75B53380A2E7"/>
  </w:style>
  <w:style w:type="paragraph" w:customStyle="1" w:styleId="3BB36D68F2F04C938F573E5342CBB925">
    <w:name w:val="3BB36D68F2F04C938F573E5342CBB925"/>
  </w:style>
  <w:style w:type="paragraph" w:customStyle="1" w:styleId="ACAE888EFF334231A80A024F8DBF7B04">
    <w:name w:val="ACAE888EFF334231A80A024F8DBF7B04"/>
  </w:style>
  <w:style w:type="paragraph" w:customStyle="1" w:styleId="DA11F12E622C468AB82EDD1CA531ABBF">
    <w:name w:val="DA11F12E622C468AB82EDD1CA531ABBF"/>
  </w:style>
  <w:style w:type="paragraph" w:customStyle="1" w:styleId="87F0DBB8BD9F4286A8AC6E9EB20B2308">
    <w:name w:val="87F0DBB8BD9F4286A8AC6E9EB20B2308"/>
  </w:style>
  <w:style w:type="paragraph" w:customStyle="1" w:styleId="892B3763DC2C420CB190F4452BF6CC02">
    <w:name w:val="892B3763DC2C420CB190F4452BF6CC02"/>
  </w:style>
  <w:style w:type="paragraph" w:customStyle="1" w:styleId="D075D8448AA0474CAF255EB56B809365">
    <w:name w:val="D075D8448AA0474CAF255EB56B809365"/>
  </w:style>
  <w:style w:type="paragraph" w:customStyle="1" w:styleId="A5DD9FD2D4BB4238AFB6B34AA1859355">
    <w:name w:val="A5DD9FD2D4BB4238AFB6B34AA1859355"/>
  </w:style>
  <w:style w:type="paragraph" w:customStyle="1" w:styleId="A5B45E7D2FB1411E935CD1E3AE59B5E1">
    <w:name w:val="A5B45E7D2FB1411E935CD1E3AE59B5E1"/>
  </w:style>
  <w:style w:type="paragraph" w:customStyle="1" w:styleId="3C20B4DC10F1440595E59DEF7D01E569">
    <w:name w:val="3C20B4DC10F1440595E59DEF7D01E569"/>
  </w:style>
  <w:style w:type="paragraph" w:customStyle="1" w:styleId="EF8F9DD4B913417AB758AFB65A6AE07A">
    <w:name w:val="EF8F9DD4B913417AB758AFB65A6AE07A"/>
  </w:style>
  <w:style w:type="paragraph" w:customStyle="1" w:styleId="C0398571E3694E2A8D1ECFA08DE983AC">
    <w:name w:val="C0398571E3694E2A8D1ECFA08DE983AC"/>
  </w:style>
  <w:style w:type="paragraph" w:customStyle="1" w:styleId="4B62AF7B997D4FFCB72F800E4E43F7C3">
    <w:name w:val="4B62AF7B997D4FFCB72F800E4E43F7C3"/>
  </w:style>
  <w:style w:type="paragraph" w:customStyle="1" w:styleId="669840264D7946BCB3526CC43ED83DDB">
    <w:name w:val="669840264D7946BCB3526CC43ED83DDB"/>
  </w:style>
  <w:style w:type="paragraph" w:customStyle="1" w:styleId="228ADDDCFA144AB3BC6D50B7D82500E6">
    <w:name w:val="228ADDDCFA144AB3BC6D50B7D82500E6"/>
  </w:style>
  <w:style w:type="paragraph" w:customStyle="1" w:styleId="9CC3C70995CF41429F3728F33E271F55">
    <w:name w:val="9CC3C70995CF41429F3728F33E271F55"/>
  </w:style>
  <w:style w:type="paragraph" w:customStyle="1" w:styleId="1732D07A7A124EC7AB008FB50A7F266A">
    <w:name w:val="1732D07A7A124EC7AB008FB50A7F266A"/>
  </w:style>
  <w:style w:type="paragraph" w:customStyle="1" w:styleId="12D29376168E4DFA851CA446F7102F9A">
    <w:name w:val="12D29376168E4DFA851CA446F7102F9A"/>
  </w:style>
  <w:style w:type="paragraph" w:customStyle="1" w:styleId="322C89D5836E4787BE3071230AE3018E">
    <w:name w:val="322C89D5836E4787BE3071230AE3018E"/>
  </w:style>
  <w:style w:type="paragraph" w:customStyle="1" w:styleId="5E6959A3BD4B4B1F851C3B227C61ED33">
    <w:name w:val="5E6959A3BD4B4B1F851C3B227C61ED33"/>
  </w:style>
  <w:style w:type="paragraph" w:customStyle="1" w:styleId="A9147449CD8F4A97A0684EAC863D8FD1">
    <w:name w:val="A9147449CD8F4A97A0684EAC863D8FD1"/>
  </w:style>
  <w:style w:type="paragraph" w:customStyle="1" w:styleId="4F8018BA1ED746B68EEF64C3AAF1EEBC">
    <w:name w:val="4F8018BA1ED746B68EEF64C3AAF1EEBC"/>
  </w:style>
  <w:style w:type="paragraph" w:customStyle="1" w:styleId="AFA5D50E215F44F08F7D330D23024BFE">
    <w:name w:val="AFA5D50E215F44F08F7D330D23024BFE"/>
  </w:style>
  <w:style w:type="paragraph" w:customStyle="1" w:styleId="EAFDBAF2EC9E4F2796B6793DF951AE5F">
    <w:name w:val="EAFDBAF2EC9E4F2796B6793DF951AE5F"/>
  </w:style>
  <w:style w:type="paragraph" w:customStyle="1" w:styleId="D63AA59B88F5492FBC68D6EFF24BD619">
    <w:name w:val="D63AA59B88F5492FBC68D6EFF24BD619"/>
  </w:style>
  <w:style w:type="paragraph" w:customStyle="1" w:styleId="7CF870E645F245DA940A3227CB3CCB7C">
    <w:name w:val="7CF870E645F245DA940A3227CB3CCB7C"/>
  </w:style>
  <w:style w:type="paragraph" w:customStyle="1" w:styleId="0F73BEE1BC3B421A86056578FC7ECAE4">
    <w:name w:val="0F73BEE1BC3B421A86056578FC7ECAE4"/>
  </w:style>
  <w:style w:type="paragraph" w:customStyle="1" w:styleId="6098BF99C3BB4A4BAB598579F0D89F15">
    <w:name w:val="6098BF99C3BB4A4BAB598579F0D89F15"/>
  </w:style>
  <w:style w:type="paragraph" w:customStyle="1" w:styleId="765D1C4767A542119536398F155314C2">
    <w:name w:val="765D1C4767A542119536398F155314C2"/>
  </w:style>
  <w:style w:type="paragraph" w:customStyle="1" w:styleId="1662E48B5C864FAC98F03FD8CF71B627">
    <w:name w:val="1662E48B5C864FAC98F03FD8CF71B627"/>
  </w:style>
  <w:style w:type="paragraph" w:customStyle="1" w:styleId="BB800B9136F945559907F68CC93F02A9">
    <w:name w:val="BB800B9136F945559907F68CC93F02A9"/>
  </w:style>
  <w:style w:type="paragraph" w:customStyle="1" w:styleId="2BFBC73CAD2E40938295DB3D3AF7BF66">
    <w:name w:val="2BFBC73CAD2E40938295DB3D3AF7BF66"/>
  </w:style>
  <w:style w:type="paragraph" w:customStyle="1" w:styleId="FF1385AB9DB74801B8E7D7CCDF2D98EC">
    <w:name w:val="FF1385AB9DB74801B8E7D7CCDF2D98EC"/>
  </w:style>
  <w:style w:type="paragraph" w:customStyle="1" w:styleId="11838487DB134860BC09C64B39E8CFDC">
    <w:name w:val="11838487DB134860BC09C64B39E8CFDC"/>
  </w:style>
  <w:style w:type="paragraph" w:customStyle="1" w:styleId="79B2903E7D7C4807A06002AF3BFADC69">
    <w:name w:val="79B2903E7D7C4807A06002AF3BFADC69"/>
  </w:style>
  <w:style w:type="paragraph" w:customStyle="1" w:styleId="9EEEA337ED17455991F37AA6448F8492">
    <w:name w:val="9EEEA337ED17455991F37AA6448F8492"/>
  </w:style>
  <w:style w:type="paragraph" w:customStyle="1" w:styleId="A25730EB95D443B5915CC28DEEE56B1F">
    <w:name w:val="A25730EB95D443B5915CC28DEEE56B1F"/>
  </w:style>
  <w:style w:type="paragraph" w:customStyle="1" w:styleId="4F0113014B1047F98965A4302807E810">
    <w:name w:val="4F0113014B1047F98965A4302807E810"/>
  </w:style>
  <w:style w:type="paragraph" w:customStyle="1" w:styleId="09D3460958294FBE90B2DDAB72774DFF">
    <w:name w:val="09D3460958294FBE90B2DDAB72774DFF"/>
  </w:style>
  <w:style w:type="paragraph" w:customStyle="1" w:styleId="12887081A8BC43A2B1F9761E4E80C3EC">
    <w:name w:val="12887081A8BC43A2B1F9761E4E80C3EC"/>
  </w:style>
  <w:style w:type="paragraph" w:customStyle="1" w:styleId="021EF7AD471F47E486E32242475107B3">
    <w:name w:val="021EF7AD471F47E486E32242475107B3"/>
  </w:style>
  <w:style w:type="paragraph" w:customStyle="1" w:styleId="E4DB1B797EEC49258DE04EE9AD71911B">
    <w:name w:val="E4DB1B797EEC49258DE04EE9AD71911B"/>
  </w:style>
  <w:style w:type="paragraph" w:customStyle="1" w:styleId="AA69D319C1A54B0C83A5E6769ADC802E">
    <w:name w:val="AA69D319C1A54B0C83A5E6769ADC802E"/>
  </w:style>
  <w:style w:type="paragraph" w:customStyle="1" w:styleId="2342E05F603F444CB8376842BEBBDB23">
    <w:name w:val="2342E05F603F444CB8376842BEBBDB23"/>
  </w:style>
  <w:style w:type="paragraph" w:customStyle="1" w:styleId="976202A0052D42768C3668695C0FCF25">
    <w:name w:val="976202A0052D42768C3668695C0FCF25"/>
  </w:style>
  <w:style w:type="paragraph" w:customStyle="1" w:styleId="152C2E962FBD4EF0BC480C7036BEE654">
    <w:name w:val="152C2E962FBD4EF0BC480C7036BEE654"/>
  </w:style>
  <w:style w:type="paragraph" w:customStyle="1" w:styleId="001D271656664D3BBEEFBC5BA8D95616">
    <w:name w:val="001D271656664D3BBEEFBC5BA8D95616"/>
  </w:style>
  <w:style w:type="paragraph" w:customStyle="1" w:styleId="4679A4D1C9FE47838ED272809FF2FCF1">
    <w:name w:val="4679A4D1C9FE47838ED272809FF2FCF1"/>
  </w:style>
  <w:style w:type="paragraph" w:customStyle="1" w:styleId="74E5A64DA33B4B52A6362A54297BA11E">
    <w:name w:val="74E5A64DA33B4B52A6362A54297BA11E"/>
  </w:style>
  <w:style w:type="paragraph" w:customStyle="1" w:styleId="1C5961642E5446539A14D9B37899AE10">
    <w:name w:val="1C5961642E5446539A14D9B37899AE10"/>
  </w:style>
  <w:style w:type="paragraph" w:customStyle="1" w:styleId="3743FE463C7C42EB9900601EDD0FB08E">
    <w:name w:val="3743FE463C7C42EB9900601EDD0FB08E"/>
  </w:style>
  <w:style w:type="paragraph" w:customStyle="1" w:styleId="AF624EE53FBB49FA94848B6B1B19C6BC">
    <w:name w:val="AF624EE53FBB49FA94848B6B1B19C6BC"/>
  </w:style>
  <w:style w:type="paragraph" w:customStyle="1" w:styleId="66FB46256EDE43F2A8149EFB4B005C5E">
    <w:name w:val="66FB46256EDE43F2A8149EFB4B005C5E"/>
  </w:style>
  <w:style w:type="paragraph" w:customStyle="1" w:styleId="2D0000AD54964B9AA137700F5803EADE">
    <w:name w:val="2D0000AD54964B9AA137700F5803EADE"/>
  </w:style>
  <w:style w:type="paragraph" w:customStyle="1" w:styleId="3F38F5D9CA3F4ED8AF61FFECB5BFC7CA">
    <w:name w:val="3F38F5D9CA3F4ED8AF61FFECB5BFC7CA"/>
  </w:style>
  <w:style w:type="paragraph" w:customStyle="1" w:styleId="1D618618865B483098ADED32AA7678CE">
    <w:name w:val="1D618618865B483098ADED32AA7678CE"/>
  </w:style>
  <w:style w:type="paragraph" w:customStyle="1" w:styleId="C0794F273EF746E88B110679DBBE19DC">
    <w:name w:val="C0794F273EF746E88B110679DBBE19DC"/>
  </w:style>
  <w:style w:type="paragraph" w:customStyle="1" w:styleId="FEF09C44C5B54596A2B4C21D25E63610">
    <w:name w:val="FEF09C44C5B54596A2B4C21D25E63610"/>
  </w:style>
  <w:style w:type="paragraph" w:customStyle="1" w:styleId="8AE0570114574CFEB5B9E794541957F7">
    <w:name w:val="8AE0570114574CFEB5B9E794541957F7"/>
  </w:style>
  <w:style w:type="paragraph" w:customStyle="1" w:styleId="B0DDB78F13EF41DF8115FCBCCA7D977E">
    <w:name w:val="B0DDB78F13EF41DF8115FCBCCA7D977E"/>
  </w:style>
  <w:style w:type="paragraph" w:customStyle="1" w:styleId="6DA11C96E75D4E9DB4004020D14493B3">
    <w:name w:val="6DA11C96E75D4E9DB4004020D14493B3"/>
  </w:style>
  <w:style w:type="paragraph" w:customStyle="1" w:styleId="0818E166400842E388C9F5174895B9C4">
    <w:name w:val="0818E166400842E388C9F5174895B9C4"/>
  </w:style>
  <w:style w:type="paragraph" w:customStyle="1" w:styleId="A1CEC4CC32964A128996C511FECFE5F9">
    <w:name w:val="A1CEC4CC32964A128996C511FECFE5F9"/>
  </w:style>
  <w:style w:type="paragraph" w:customStyle="1" w:styleId="E198732DA4F548298921C1AC347CF61C">
    <w:name w:val="E198732DA4F548298921C1AC347CF61C"/>
  </w:style>
  <w:style w:type="paragraph" w:customStyle="1" w:styleId="D15513EA949C43C89EF8D45A472AC7EF">
    <w:name w:val="D15513EA949C43C89EF8D45A472AC7EF"/>
  </w:style>
  <w:style w:type="paragraph" w:customStyle="1" w:styleId="1E421E681860479AA891BBF282BB1331">
    <w:name w:val="1E421E681860479AA891BBF282BB1331"/>
  </w:style>
  <w:style w:type="paragraph" w:customStyle="1" w:styleId="0346651FC5F5411FBE74D582A6A802CC">
    <w:name w:val="0346651FC5F5411FBE74D582A6A802CC"/>
  </w:style>
  <w:style w:type="paragraph" w:customStyle="1" w:styleId="2105E7315F74456B98FF756429A62024">
    <w:name w:val="2105E7315F74456B98FF756429A62024"/>
  </w:style>
  <w:style w:type="paragraph" w:customStyle="1" w:styleId="780A6E5F18F84305937B898BE53F845E">
    <w:name w:val="780A6E5F18F84305937B898BE53F845E"/>
  </w:style>
  <w:style w:type="paragraph" w:customStyle="1" w:styleId="A18D37DAE3A342F28D9CB824AA577464">
    <w:name w:val="A18D37DAE3A342F28D9CB824AA577464"/>
  </w:style>
  <w:style w:type="paragraph" w:customStyle="1" w:styleId="0C4EB491EE4D43A08A04D7AE7A846140">
    <w:name w:val="0C4EB491EE4D43A08A04D7AE7A846140"/>
  </w:style>
  <w:style w:type="paragraph" w:customStyle="1" w:styleId="D26D1E231CCF43B6B55424AAB001832E">
    <w:name w:val="D26D1E231CCF43B6B55424AAB001832E"/>
  </w:style>
  <w:style w:type="paragraph" w:customStyle="1" w:styleId="167A76B8DEAE43D5B2E9D7F490FAE0F0">
    <w:name w:val="167A76B8DEAE43D5B2E9D7F490FAE0F0"/>
  </w:style>
  <w:style w:type="paragraph" w:customStyle="1" w:styleId="67AFE28C4D994BC597F271BE73FB24A7">
    <w:name w:val="67AFE28C4D994BC597F271BE73FB24A7"/>
  </w:style>
  <w:style w:type="paragraph" w:customStyle="1" w:styleId="8C73145F3656474F82A1E355C3E8B436">
    <w:name w:val="8C73145F3656474F82A1E355C3E8B436"/>
  </w:style>
  <w:style w:type="paragraph" w:customStyle="1" w:styleId="9DCF4FE7F6F3438CAE154E23AB39527A">
    <w:name w:val="9DCF4FE7F6F3438CAE154E23AB39527A"/>
  </w:style>
  <w:style w:type="paragraph" w:customStyle="1" w:styleId="87781C64842E4A55B897E467E71E1387">
    <w:name w:val="87781C64842E4A55B897E467E71E1387"/>
  </w:style>
  <w:style w:type="paragraph" w:customStyle="1" w:styleId="F2C2F910C8574C75B7BEA498886FB56B">
    <w:name w:val="F2C2F910C8574C75B7BEA498886FB56B"/>
  </w:style>
  <w:style w:type="paragraph" w:customStyle="1" w:styleId="B654311FD1AD47D2A67B530D394F264B">
    <w:name w:val="B654311FD1AD47D2A67B530D394F264B"/>
  </w:style>
  <w:style w:type="paragraph" w:customStyle="1" w:styleId="98D90A9247DC4BDFB91B0E17BA312C6E">
    <w:name w:val="98D90A9247DC4BDFB91B0E17BA312C6E"/>
  </w:style>
  <w:style w:type="paragraph" w:customStyle="1" w:styleId="2D08D3399C984734A24326AC5AE70CF5">
    <w:name w:val="2D08D3399C984734A24326AC5AE70CF5"/>
  </w:style>
  <w:style w:type="paragraph" w:customStyle="1" w:styleId="229D5241CDAB4069A6B6AC622891443A">
    <w:name w:val="229D5241CDAB4069A6B6AC622891443A"/>
  </w:style>
  <w:style w:type="paragraph" w:customStyle="1" w:styleId="9A6413BBCBC14D20A8D934B6EFA93011">
    <w:name w:val="9A6413BBCBC14D20A8D934B6EFA93011"/>
  </w:style>
  <w:style w:type="paragraph" w:customStyle="1" w:styleId="57227EA2F8DB48BD88619B5837B7432C">
    <w:name w:val="57227EA2F8DB48BD88619B5837B7432C"/>
  </w:style>
  <w:style w:type="paragraph" w:customStyle="1" w:styleId="2935D9006F6249B38C95CE23193D56F7">
    <w:name w:val="2935D9006F6249B38C95CE23193D56F7"/>
  </w:style>
  <w:style w:type="paragraph" w:customStyle="1" w:styleId="C51CAC3C514B4F65AF0F393A44DB3307">
    <w:name w:val="C51CAC3C514B4F65AF0F393A44DB3307"/>
  </w:style>
  <w:style w:type="paragraph" w:customStyle="1" w:styleId="376448EF219C44ED863DAB0D702B07FA">
    <w:name w:val="376448EF219C44ED863DAB0D702B07FA"/>
  </w:style>
  <w:style w:type="paragraph" w:customStyle="1" w:styleId="8F9F4FC58703486CB28DA7EF11A1429E">
    <w:name w:val="8F9F4FC58703486CB28DA7EF11A1429E"/>
  </w:style>
  <w:style w:type="paragraph" w:customStyle="1" w:styleId="85AC68E793AA4C8DA9F3655014DC4491">
    <w:name w:val="85AC68E793AA4C8DA9F3655014DC4491"/>
  </w:style>
  <w:style w:type="paragraph" w:customStyle="1" w:styleId="CD9FBE2B205D4CAF843171AC105C9856">
    <w:name w:val="CD9FBE2B205D4CAF843171AC105C9856"/>
  </w:style>
  <w:style w:type="paragraph" w:customStyle="1" w:styleId="7412C52498CA4ED3AEB15F86C90AC356">
    <w:name w:val="7412C52498CA4ED3AEB15F86C90AC356"/>
  </w:style>
  <w:style w:type="paragraph" w:customStyle="1" w:styleId="AEC4F08D2647474C93E2C05BF7789AD3">
    <w:name w:val="AEC4F08D2647474C93E2C05BF7789AD3"/>
  </w:style>
  <w:style w:type="paragraph" w:customStyle="1" w:styleId="D6E7A398E6B741B698EE316279BCD373">
    <w:name w:val="D6E7A398E6B741B698EE316279BCD373"/>
  </w:style>
  <w:style w:type="paragraph" w:customStyle="1" w:styleId="6B3F56BF60474C6AAC516E414FB61C19">
    <w:name w:val="6B3F56BF60474C6AAC516E414FB61C19"/>
  </w:style>
  <w:style w:type="paragraph" w:customStyle="1" w:styleId="BF21F4A12B394BAEA8A7553B7E7DC299">
    <w:name w:val="BF21F4A12B394BAEA8A7553B7E7DC299"/>
  </w:style>
  <w:style w:type="paragraph" w:customStyle="1" w:styleId="DFE0BD61F865459C9A076156EC60BB74">
    <w:name w:val="DFE0BD61F865459C9A076156EC60BB74"/>
  </w:style>
  <w:style w:type="paragraph" w:customStyle="1" w:styleId="65C08FB4A2534780B023C9D89A3107C0">
    <w:name w:val="65C08FB4A2534780B023C9D89A3107C0"/>
  </w:style>
  <w:style w:type="paragraph" w:customStyle="1" w:styleId="2D5EC60D9AD148D4BC99EA3105AA2852">
    <w:name w:val="2D5EC60D9AD148D4BC99EA3105AA2852"/>
  </w:style>
  <w:style w:type="paragraph" w:customStyle="1" w:styleId="A35B6B79EC5043D0B74EFB298BF8CB02">
    <w:name w:val="A35B6B79EC5043D0B74EFB298BF8CB02"/>
  </w:style>
  <w:style w:type="paragraph" w:customStyle="1" w:styleId="5EDC38E94AB84414BFD9D9FB5119E5AE">
    <w:name w:val="5EDC38E94AB84414BFD9D9FB5119E5AE"/>
  </w:style>
  <w:style w:type="paragraph" w:customStyle="1" w:styleId="DAF246434B9841FDA5C7D4A8C9F29B24">
    <w:name w:val="DAF246434B9841FDA5C7D4A8C9F29B24"/>
  </w:style>
  <w:style w:type="paragraph" w:customStyle="1" w:styleId="589BDF2CA22049A3956BD7AEB711CF44">
    <w:name w:val="589BDF2CA22049A3956BD7AEB711CF44"/>
  </w:style>
  <w:style w:type="paragraph" w:customStyle="1" w:styleId="9153B8E4148B434191D5AC3726323906">
    <w:name w:val="9153B8E4148B434191D5AC3726323906"/>
  </w:style>
  <w:style w:type="paragraph" w:customStyle="1" w:styleId="350B55D9DD9248E383668366AFEB233B">
    <w:name w:val="350B55D9DD9248E383668366AFEB233B"/>
  </w:style>
  <w:style w:type="paragraph" w:customStyle="1" w:styleId="5FAB5564BA4C4F0B97254F2C1EE099A2">
    <w:name w:val="5FAB5564BA4C4F0B97254F2C1EE099A2"/>
  </w:style>
  <w:style w:type="paragraph" w:customStyle="1" w:styleId="ED4CD1A8BB53423D87CE3C9673675220">
    <w:name w:val="ED4CD1A8BB53423D87CE3C9673675220"/>
  </w:style>
  <w:style w:type="paragraph" w:customStyle="1" w:styleId="99471004E540489C930900E696E6CE46">
    <w:name w:val="99471004E540489C930900E696E6CE46"/>
  </w:style>
  <w:style w:type="paragraph" w:customStyle="1" w:styleId="21A8B09070444E81A90F892267933775">
    <w:name w:val="21A8B09070444E81A90F892267933775"/>
  </w:style>
  <w:style w:type="paragraph" w:customStyle="1" w:styleId="2D557C63E41E4C7FB3E67703B70EEFFC">
    <w:name w:val="2D557C63E41E4C7FB3E67703B70EEFFC"/>
  </w:style>
  <w:style w:type="paragraph" w:customStyle="1" w:styleId="99664BED32994FDCA3B3CD735CBB69A4">
    <w:name w:val="99664BED32994FDCA3B3CD735CBB69A4"/>
  </w:style>
  <w:style w:type="paragraph" w:customStyle="1" w:styleId="EB8E8E568D954254A0678AFDB011D02C">
    <w:name w:val="EB8E8E568D954254A0678AFDB011D02C"/>
  </w:style>
  <w:style w:type="paragraph" w:customStyle="1" w:styleId="EAFD391A07D64D829685D9B0F05C5425">
    <w:name w:val="EAFD391A07D64D829685D9B0F05C5425"/>
  </w:style>
  <w:style w:type="paragraph" w:customStyle="1" w:styleId="C004A7593D1844EDBA70A9C736D59486">
    <w:name w:val="C004A7593D1844EDBA70A9C736D59486"/>
  </w:style>
  <w:style w:type="paragraph" w:customStyle="1" w:styleId="B644FF6E1E5B44B5B4F9E31D0C34F454">
    <w:name w:val="B644FF6E1E5B44B5B4F9E31D0C34F454"/>
  </w:style>
  <w:style w:type="paragraph" w:customStyle="1" w:styleId="4B8EFE5D1E0740DDA0DFCF0E655B8DCD">
    <w:name w:val="4B8EFE5D1E0740DDA0DFCF0E655B8DCD"/>
  </w:style>
  <w:style w:type="paragraph" w:customStyle="1" w:styleId="29D7322D72714EF99C6C524CC00FD469">
    <w:name w:val="29D7322D72714EF99C6C524CC00FD469"/>
  </w:style>
  <w:style w:type="paragraph" w:customStyle="1" w:styleId="FF6B9840B55342DC80D29CDF9B152C03">
    <w:name w:val="FF6B9840B55342DC80D29CDF9B152C03"/>
  </w:style>
  <w:style w:type="paragraph" w:customStyle="1" w:styleId="3574D7F4132F481B8C1941037CDAB849">
    <w:name w:val="3574D7F4132F481B8C1941037CDAB849"/>
  </w:style>
  <w:style w:type="paragraph" w:customStyle="1" w:styleId="1994D60FFE2349998635D71122F7FC2B">
    <w:name w:val="1994D60FFE2349998635D71122F7FC2B"/>
  </w:style>
  <w:style w:type="paragraph" w:customStyle="1" w:styleId="2CD9FA771F0C451996A9EBA210D2F1E4">
    <w:name w:val="2CD9FA771F0C451996A9EBA210D2F1E4"/>
  </w:style>
  <w:style w:type="paragraph" w:customStyle="1" w:styleId="55D5CAA58CE9496A98ECC74CBC7FB72D">
    <w:name w:val="55D5CAA58CE9496A98ECC74CBC7FB72D"/>
  </w:style>
  <w:style w:type="paragraph" w:customStyle="1" w:styleId="C0EE1602C2544359B0965D437C1BDDD9">
    <w:name w:val="C0EE1602C2544359B0965D437C1BDDD9"/>
  </w:style>
  <w:style w:type="paragraph" w:customStyle="1" w:styleId="B8ECD074DCDA4F69A7B62ECB1059F9C0">
    <w:name w:val="B8ECD074DCDA4F69A7B62ECB1059F9C0"/>
  </w:style>
  <w:style w:type="paragraph" w:customStyle="1" w:styleId="1DA931CAD85841789289A99A3A2E09F2">
    <w:name w:val="1DA931CAD85841789289A99A3A2E09F2"/>
  </w:style>
  <w:style w:type="paragraph" w:customStyle="1" w:styleId="4BD4C55BD97B4F6289FC1328C7CB729D">
    <w:name w:val="4BD4C55BD97B4F6289FC1328C7CB729D"/>
  </w:style>
  <w:style w:type="paragraph" w:customStyle="1" w:styleId="C3DBE37B3CAC455D9753D58A8C996492">
    <w:name w:val="C3DBE37B3CAC455D9753D58A8C996492"/>
  </w:style>
  <w:style w:type="paragraph" w:customStyle="1" w:styleId="7DD3EDEFEB7A4A8889FCC957EF9FB1BD">
    <w:name w:val="7DD3EDEFEB7A4A8889FCC957EF9FB1BD"/>
  </w:style>
  <w:style w:type="paragraph" w:customStyle="1" w:styleId="03971A8335C14CC1BC41D92D29327C0A">
    <w:name w:val="03971A8335C14CC1BC41D92D29327C0A"/>
  </w:style>
  <w:style w:type="paragraph" w:customStyle="1" w:styleId="A84434EC9EB84026A2991C9AD02F0BE7">
    <w:name w:val="A84434EC9EB84026A2991C9AD02F0BE7"/>
  </w:style>
  <w:style w:type="paragraph" w:customStyle="1" w:styleId="4BD06EC013AC47A5941690FFCA46773C">
    <w:name w:val="4BD06EC013AC47A5941690FFCA46773C"/>
  </w:style>
  <w:style w:type="paragraph" w:customStyle="1" w:styleId="78BE2BFA578541ACAA2BD0AB135A4F2E">
    <w:name w:val="78BE2BFA578541ACAA2BD0AB135A4F2E"/>
  </w:style>
  <w:style w:type="paragraph" w:customStyle="1" w:styleId="271261966E8C4EE9B96CE34AE2D9788C">
    <w:name w:val="271261966E8C4EE9B96CE34AE2D9788C"/>
  </w:style>
  <w:style w:type="paragraph" w:customStyle="1" w:styleId="0BC6E84F834C45AC8249A2C9DC826407">
    <w:name w:val="0BC6E84F834C45AC8249A2C9DC826407"/>
  </w:style>
  <w:style w:type="paragraph" w:customStyle="1" w:styleId="65E11ECD59DD44F8AEBECF7F21911D8F">
    <w:name w:val="65E11ECD59DD44F8AEBECF7F21911D8F"/>
  </w:style>
  <w:style w:type="paragraph" w:customStyle="1" w:styleId="8C8AE6052E69402DAE601E4A5FAD00A7">
    <w:name w:val="8C8AE6052E69402DAE601E4A5FAD00A7"/>
  </w:style>
  <w:style w:type="paragraph" w:customStyle="1" w:styleId="B5574EAC8EC441D9AE5D6AE70B766BAE">
    <w:name w:val="B5574EAC8EC441D9AE5D6AE70B766BAE"/>
  </w:style>
  <w:style w:type="paragraph" w:customStyle="1" w:styleId="19C5F6FE6F2445FBB933A6989F9F053E">
    <w:name w:val="19C5F6FE6F2445FBB933A6989F9F053E"/>
  </w:style>
  <w:style w:type="paragraph" w:customStyle="1" w:styleId="CC0A07F2EA2F4D1AB856235585E9099D">
    <w:name w:val="CC0A07F2EA2F4D1AB856235585E9099D"/>
  </w:style>
  <w:style w:type="paragraph" w:customStyle="1" w:styleId="21562301C5CA47568D7D0EFE57717B63">
    <w:name w:val="21562301C5CA47568D7D0EFE57717B63"/>
  </w:style>
  <w:style w:type="paragraph" w:customStyle="1" w:styleId="BD1105A1CA244152B8AEFB229EFEA8D8">
    <w:name w:val="BD1105A1CA244152B8AEFB229EFEA8D8"/>
  </w:style>
  <w:style w:type="paragraph" w:customStyle="1" w:styleId="F033F95ED08E4A5D9799ADEB09FC2867">
    <w:name w:val="F033F95ED08E4A5D9799ADEB09FC2867"/>
  </w:style>
  <w:style w:type="paragraph" w:customStyle="1" w:styleId="4D365B58D13546E19F231CC524386FC3">
    <w:name w:val="4D365B58D13546E19F231CC524386FC3"/>
  </w:style>
  <w:style w:type="paragraph" w:customStyle="1" w:styleId="BC5D3B9158E34696AD8E65147E4CD297">
    <w:name w:val="BC5D3B9158E34696AD8E65147E4CD297"/>
  </w:style>
  <w:style w:type="paragraph" w:customStyle="1" w:styleId="863F247B9D4445C3A1605990319FB94D">
    <w:name w:val="863F247B9D4445C3A1605990319FB94D"/>
  </w:style>
  <w:style w:type="paragraph" w:customStyle="1" w:styleId="E6180F247ECF4742B2A9C027D4E755A6">
    <w:name w:val="E6180F247ECF4742B2A9C027D4E755A6"/>
  </w:style>
  <w:style w:type="paragraph" w:customStyle="1" w:styleId="DB6A865CC0A445ECA2FA13934BB5AF35">
    <w:name w:val="DB6A865CC0A445ECA2FA13934BB5AF35"/>
  </w:style>
  <w:style w:type="paragraph" w:customStyle="1" w:styleId="55170DB6A3C747038E07513FCA94D501">
    <w:name w:val="55170DB6A3C747038E07513FCA94D501"/>
  </w:style>
  <w:style w:type="paragraph" w:customStyle="1" w:styleId="F9ED7B0B32E14ED9B9882E0D6288095D">
    <w:name w:val="F9ED7B0B32E14ED9B9882E0D6288095D"/>
  </w:style>
  <w:style w:type="paragraph" w:customStyle="1" w:styleId="2DA74737AC3C4106A7359A5A5E632A86">
    <w:name w:val="2DA74737AC3C4106A7359A5A5E632A86"/>
  </w:style>
  <w:style w:type="paragraph" w:customStyle="1" w:styleId="41DF18F20CC247CC8F94FDE094C9F59E">
    <w:name w:val="41DF18F20CC247CC8F94FDE094C9F59E"/>
  </w:style>
  <w:style w:type="paragraph" w:customStyle="1" w:styleId="CBFA9DE7A2EB41BE86AD3F4AFF15A7AA">
    <w:name w:val="CBFA9DE7A2EB41BE86AD3F4AFF15A7AA"/>
  </w:style>
  <w:style w:type="paragraph" w:customStyle="1" w:styleId="CAEE86D988664B27A349A6ED6244BA74">
    <w:name w:val="CAEE86D988664B27A349A6ED6244BA74"/>
  </w:style>
  <w:style w:type="paragraph" w:customStyle="1" w:styleId="FC417E2567B14E02BF36719CE7B25D0B">
    <w:name w:val="FC417E2567B14E02BF36719CE7B25D0B"/>
  </w:style>
  <w:style w:type="paragraph" w:customStyle="1" w:styleId="2FD13D9CE00D4145B003D028FB8EA9F4">
    <w:name w:val="2FD13D9CE00D4145B003D028FB8EA9F4"/>
  </w:style>
  <w:style w:type="paragraph" w:customStyle="1" w:styleId="D290B845F8DA41B7ACA7A210E5117D9A">
    <w:name w:val="D290B845F8DA41B7ACA7A210E5117D9A"/>
  </w:style>
  <w:style w:type="paragraph" w:customStyle="1" w:styleId="547D8293546A46919DB2DAF65B2C2AB2">
    <w:name w:val="547D8293546A46919DB2DAF65B2C2AB2"/>
  </w:style>
  <w:style w:type="paragraph" w:customStyle="1" w:styleId="ACA1A73B624043BA81C2255CDA5D5AE4">
    <w:name w:val="ACA1A73B624043BA81C2255CDA5D5AE4"/>
  </w:style>
  <w:style w:type="paragraph" w:customStyle="1" w:styleId="1E0F3AA2AE5F490AB13E4244752876DC">
    <w:name w:val="1E0F3AA2AE5F490AB13E4244752876DC"/>
  </w:style>
  <w:style w:type="paragraph" w:customStyle="1" w:styleId="973DC6DC7F25493E8DFA4AD618997BF3">
    <w:name w:val="973DC6DC7F25493E8DFA4AD618997BF3"/>
  </w:style>
  <w:style w:type="paragraph" w:customStyle="1" w:styleId="65CC926F72EB470CB37B16E881D02729">
    <w:name w:val="65CC926F72EB470CB37B16E881D02729"/>
  </w:style>
  <w:style w:type="paragraph" w:customStyle="1" w:styleId="9DC2BF3638964C31A8AF37F87491958B">
    <w:name w:val="9DC2BF3638964C31A8AF37F87491958B"/>
  </w:style>
  <w:style w:type="paragraph" w:customStyle="1" w:styleId="0D1BED5C929C417DAFD93EF9F7D0034B">
    <w:name w:val="0D1BED5C929C417DAFD93EF9F7D0034B"/>
  </w:style>
  <w:style w:type="paragraph" w:customStyle="1" w:styleId="E0962437633F44FBAA6C2F5A70FC0E81">
    <w:name w:val="E0962437633F44FBAA6C2F5A70FC0E81"/>
  </w:style>
  <w:style w:type="paragraph" w:customStyle="1" w:styleId="95C05D58C9B240829B754DEE307AD797">
    <w:name w:val="95C05D58C9B240829B754DEE307AD797"/>
  </w:style>
  <w:style w:type="paragraph" w:customStyle="1" w:styleId="78181FA829A2488BA25488E6C9DECBBB">
    <w:name w:val="78181FA829A2488BA25488E6C9DECBBB"/>
  </w:style>
  <w:style w:type="paragraph" w:customStyle="1" w:styleId="80AD5D8438E54098A0DDB0FD44932A5B">
    <w:name w:val="80AD5D8438E54098A0DDB0FD44932A5B"/>
  </w:style>
  <w:style w:type="paragraph" w:customStyle="1" w:styleId="E974409ED26F49BD97C080E376D182A6">
    <w:name w:val="E974409ED26F49BD97C080E376D182A6"/>
  </w:style>
  <w:style w:type="paragraph" w:customStyle="1" w:styleId="EEB9E08E828442B49DE9027F10BDA9C5">
    <w:name w:val="EEB9E08E828442B49DE9027F10BDA9C5"/>
  </w:style>
  <w:style w:type="paragraph" w:customStyle="1" w:styleId="4DA375653E36488F9B8AD760EEABEF5F">
    <w:name w:val="4DA375653E36488F9B8AD760EEABEF5F"/>
  </w:style>
  <w:style w:type="paragraph" w:customStyle="1" w:styleId="4449D88DE09D448D9237CDB9AC553FC7">
    <w:name w:val="4449D88DE09D448D9237CDB9AC553FC7"/>
  </w:style>
  <w:style w:type="paragraph" w:customStyle="1" w:styleId="437DBE95411444D28DD0AD3C9F589265">
    <w:name w:val="437DBE95411444D28DD0AD3C9F589265"/>
  </w:style>
  <w:style w:type="paragraph" w:customStyle="1" w:styleId="7C1963D5B3A64DE59768F3A09EA0DFE7">
    <w:name w:val="7C1963D5B3A64DE59768F3A09EA0DFE7"/>
  </w:style>
  <w:style w:type="paragraph" w:customStyle="1" w:styleId="6C96F01B1FFC427B8C14E198894DB677">
    <w:name w:val="6C96F01B1FFC427B8C14E198894DB677"/>
  </w:style>
  <w:style w:type="paragraph" w:customStyle="1" w:styleId="A7BE6FDF2710467B975C53C66FD39E8F">
    <w:name w:val="A7BE6FDF2710467B975C53C66FD39E8F"/>
  </w:style>
  <w:style w:type="paragraph" w:customStyle="1" w:styleId="88AE301DD3254637A01AEE64CCA35DAD">
    <w:name w:val="88AE301DD3254637A01AEE64CCA35DAD"/>
  </w:style>
  <w:style w:type="paragraph" w:customStyle="1" w:styleId="9A0765075D80478AA0F26E0545CDED4E">
    <w:name w:val="9A0765075D80478AA0F26E0545CDED4E"/>
  </w:style>
  <w:style w:type="paragraph" w:customStyle="1" w:styleId="E7817A4B9933400A8425E58D8B57F617">
    <w:name w:val="E7817A4B9933400A8425E58D8B57F617"/>
  </w:style>
  <w:style w:type="paragraph" w:customStyle="1" w:styleId="CA542441CA454A26B64C518A3108127C">
    <w:name w:val="CA542441CA454A26B64C518A3108127C"/>
  </w:style>
  <w:style w:type="paragraph" w:customStyle="1" w:styleId="443A4B813DBF4D2BA6407D907F95FF18">
    <w:name w:val="443A4B813DBF4D2BA6407D907F95FF18"/>
  </w:style>
  <w:style w:type="paragraph" w:customStyle="1" w:styleId="7AC5B293FD39490CB6B9BA35BA72B16D">
    <w:name w:val="7AC5B293FD39490CB6B9BA35BA72B16D"/>
  </w:style>
  <w:style w:type="paragraph" w:customStyle="1" w:styleId="9DAFA3ADDD7F4929B6181480891ADED9">
    <w:name w:val="9DAFA3ADDD7F4929B6181480891ADED9"/>
  </w:style>
  <w:style w:type="paragraph" w:customStyle="1" w:styleId="74E2972757D8460AA8E906F4DF5602E8">
    <w:name w:val="74E2972757D8460AA8E906F4DF5602E8"/>
  </w:style>
  <w:style w:type="paragraph" w:customStyle="1" w:styleId="D2EAE8BDDC5E41BC87077BDA4038718E">
    <w:name w:val="D2EAE8BDDC5E41BC87077BDA4038718E"/>
  </w:style>
  <w:style w:type="paragraph" w:customStyle="1" w:styleId="F64B8BA9086C4C1A80C29EC7EFE1D7DE">
    <w:name w:val="F64B8BA9086C4C1A80C29EC7EFE1D7DE"/>
  </w:style>
  <w:style w:type="paragraph" w:customStyle="1" w:styleId="1626800DF61D410BB6F8944975BCC8FE">
    <w:name w:val="1626800DF61D410BB6F8944975BCC8FE"/>
  </w:style>
  <w:style w:type="paragraph" w:customStyle="1" w:styleId="6FC94343622C460E9286527C4BDEFB32">
    <w:name w:val="6FC94343622C460E9286527C4BDEFB32"/>
  </w:style>
  <w:style w:type="paragraph" w:customStyle="1" w:styleId="9B726A6F49CD43C2993DCB9836BA7472">
    <w:name w:val="9B726A6F49CD43C2993DCB9836BA7472"/>
  </w:style>
  <w:style w:type="paragraph" w:customStyle="1" w:styleId="1BDEB45C062C4ED59957BF8DEB220BBD">
    <w:name w:val="1BDEB45C062C4ED59957BF8DEB220BBD"/>
  </w:style>
  <w:style w:type="paragraph" w:customStyle="1" w:styleId="CACE0568B4E64113A643321FB5D4758B">
    <w:name w:val="CACE0568B4E64113A643321FB5D4758B"/>
  </w:style>
  <w:style w:type="paragraph" w:customStyle="1" w:styleId="BD4D225179CA44EFAD06683FF0409112">
    <w:name w:val="BD4D225179CA44EFAD06683FF0409112"/>
  </w:style>
  <w:style w:type="paragraph" w:customStyle="1" w:styleId="3565E40B367143E19FD518478AB61D86">
    <w:name w:val="3565E40B367143E19FD518478AB61D86"/>
  </w:style>
  <w:style w:type="paragraph" w:customStyle="1" w:styleId="626790A680974D718FA2E10B514D9E72">
    <w:name w:val="626790A680974D718FA2E10B514D9E72"/>
  </w:style>
  <w:style w:type="paragraph" w:customStyle="1" w:styleId="D19BB07EF4F14F0685B02ED5169CE93D">
    <w:name w:val="D19BB07EF4F14F0685B02ED5169CE93D"/>
  </w:style>
  <w:style w:type="paragraph" w:customStyle="1" w:styleId="01616170FA8342FC9E786C2B65376DA6">
    <w:name w:val="01616170FA8342FC9E786C2B65376DA6"/>
  </w:style>
  <w:style w:type="paragraph" w:customStyle="1" w:styleId="ADBFEA711D7046F38E18CB29AE5C2AC3">
    <w:name w:val="ADBFEA711D7046F38E18CB29AE5C2AC3"/>
  </w:style>
  <w:style w:type="paragraph" w:customStyle="1" w:styleId="C2050C762DF0438380E6938DBD196EEB">
    <w:name w:val="C2050C762DF0438380E6938DBD196EEB"/>
  </w:style>
  <w:style w:type="paragraph" w:customStyle="1" w:styleId="A16C4D6D52644B1384F8F410472EB66B">
    <w:name w:val="A16C4D6D52644B1384F8F410472EB66B"/>
  </w:style>
  <w:style w:type="paragraph" w:customStyle="1" w:styleId="31C8AAE27D084AB897121D22009D9359">
    <w:name w:val="31C8AAE27D084AB897121D22009D9359"/>
  </w:style>
  <w:style w:type="paragraph" w:customStyle="1" w:styleId="C9D4538E1BA84E3EA172D4D4CB0E2F50">
    <w:name w:val="C9D4538E1BA84E3EA172D4D4CB0E2F50"/>
  </w:style>
  <w:style w:type="paragraph" w:customStyle="1" w:styleId="D46EBA8431654CB5B6F3BE1C138A0F38">
    <w:name w:val="D46EBA8431654CB5B6F3BE1C138A0F38"/>
  </w:style>
  <w:style w:type="paragraph" w:customStyle="1" w:styleId="1143D980D4054DEFA35C13C0583FE892">
    <w:name w:val="1143D980D4054DEFA35C13C0583FE892"/>
  </w:style>
  <w:style w:type="paragraph" w:customStyle="1" w:styleId="B2A52596E57E4A02952EA0908BC7A7FF">
    <w:name w:val="B2A52596E57E4A02952EA0908BC7A7FF"/>
  </w:style>
  <w:style w:type="paragraph" w:customStyle="1" w:styleId="C8D7A274F87742E0B07A198429D625E9">
    <w:name w:val="C8D7A274F87742E0B07A198429D625E9"/>
  </w:style>
  <w:style w:type="paragraph" w:customStyle="1" w:styleId="5C3474B209D3403A9F5B3D79BD837C43">
    <w:name w:val="5C3474B209D3403A9F5B3D79BD837C43"/>
  </w:style>
  <w:style w:type="paragraph" w:customStyle="1" w:styleId="A137ED9F86A143BCBB8160203B95BA89">
    <w:name w:val="A137ED9F86A143BCBB8160203B95BA89"/>
  </w:style>
  <w:style w:type="paragraph" w:customStyle="1" w:styleId="B331307420CA45BD9FECC8E0B628542F">
    <w:name w:val="B331307420CA45BD9FECC8E0B628542F"/>
  </w:style>
  <w:style w:type="paragraph" w:customStyle="1" w:styleId="696DF5ABC8734B5AA8F1968EC4375E91">
    <w:name w:val="696DF5ABC8734B5AA8F1968EC4375E91"/>
  </w:style>
  <w:style w:type="paragraph" w:customStyle="1" w:styleId="39A2E7F7CF674E1DA01569CF8A728A64">
    <w:name w:val="39A2E7F7CF674E1DA01569CF8A728A64"/>
  </w:style>
  <w:style w:type="paragraph" w:customStyle="1" w:styleId="FAB3049EB0694F5286FF5EADF991950A">
    <w:name w:val="FAB3049EB0694F5286FF5EADF991950A"/>
  </w:style>
  <w:style w:type="paragraph" w:customStyle="1" w:styleId="CC1E338C8F604AA490E7B7AEC2661CFA">
    <w:name w:val="CC1E338C8F604AA490E7B7AEC2661CFA"/>
  </w:style>
  <w:style w:type="paragraph" w:customStyle="1" w:styleId="12BCF522435E4F74AE2360FCB5DC11B0">
    <w:name w:val="12BCF522435E4F74AE2360FCB5DC11B0"/>
  </w:style>
  <w:style w:type="paragraph" w:customStyle="1" w:styleId="7FB44707CDE14C54A83030DF1724F6EE">
    <w:name w:val="7FB44707CDE14C54A83030DF1724F6EE"/>
  </w:style>
  <w:style w:type="paragraph" w:customStyle="1" w:styleId="821BEEEC5D814FCFB39635EEBA141BCE">
    <w:name w:val="821BEEEC5D814FCFB39635EEBA141BCE"/>
  </w:style>
  <w:style w:type="paragraph" w:customStyle="1" w:styleId="D8637FBC687047E6A8140CFA2FDC1F62">
    <w:name w:val="D8637FBC687047E6A8140CFA2FDC1F62"/>
  </w:style>
  <w:style w:type="paragraph" w:customStyle="1" w:styleId="1381AB5DAD9843B0B45DD2092877FBC6">
    <w:name w:val="1381AB5DAD9843B0B45DD2092877FBC6"/>
  </w:style>
  <w:style w:type="paragraph" w:customStyle="1" w:styleId="68F60CF2927C41099DFEAA43B0811A3A">
    <w:name w:val="68F60CF2927C41099DFEAA43B0811A3A"/>
  </w:style>
  <w:style w:type="paragraph" w:customStyle="1" w:styleId="E5EE866403474E4D9B54C1D3B919B26E">
    <w:name w:val="E5EE866403474E4D9B54C1D3B919B26E"/>
  </w:style>
  <w:style w:type="paragraph" w:customStyle="1" w:styleId="A30F993BDB0F430786C26F1842B7A789">
    <w:name w:val="A30F993BDB0F430786C26F1842B7A789"/>
  </w:style>
  <w:style w:type="paragraph" w:customStyle="1" w:styleId="71EAEF715E05470A9F4D366425166296">
    <w:name w:val="71EAEF715E05470A9F4D366425166296"/>
  </w:style>
  <w:style w:type="paragraph" w:customStyle="1" w:styleId="9DDEC4CA16904A1C905CF3339E1EAB6A">
    <w:name w:val="9DDEC4CA16904A1C905CF3339E1EAB6A"/>
  </w:style>
  <w:style w:type="paragraph" w:customStyle="1" w:styleId="FE0D536EA44A43B797EBB9F95EA86181">
    <w:name w:val="FE0D536EA44A43B797EBB9F95EA86181"/>
  </w:style>
  <w:style w:type="paragraph" w:customStyle="1" w:styleId="B0567026EFF54EE19BB219F92DEE8BAB">
    <w:name w:val="B0567026EFF54EE19BB219F92DEE8BAB"/>
  </w:style>
  <w:style w:type="paragraph" w:customStyle="1" w:styleId="EFEF2E6EDF084258A1BFAAB0E3696466">
    <w:name w:val="EFEF2E6EDF084258A1BFAAB0E3696466"/>
  </w:style>
  <w:style w:type="paragraph" w:customStyle="1" w:styleId="C7D45F89B24647A6A838DA78F4A91E16">
    <w:name w:val="C7D45F89B24647A6A838DA78F4A91E16"/>
  </w:style>
  <w:style w:type="paragraph" w:customStyle="1" w:styleId="14A0D4CBECB34933A6A56DA9F764257B">
    <w:name w:val="14A0D4CBECB34933A6A56DA9F764257B"/>
  </w:style>
  <w:style w:type="paragraph" w:customStyle="1" w:styleId="BDBD50B51AF3432A9074553A5543B417">
    <w:name w:val="BDBD50B51AF3432A9074553A5543B417"/>
  </w:style>
  <w:style w:type="paragraph" w:customStyle="1" w:styleId="D64F8FB818D848CABB885886C34BDF63">
    <w:name w:val="D64F8FB818D848CABB885886C34BDF63"/>
  </w:style>
  <w:style w:type="paragraph" w:customStyle="1" w:styleId="A52E9513FE7643C5907065B9FC14C64E">
    <w:name w:val="A52E9513FE7643C5907065B9FC14C64E"/>
  </w:style>
  <w:style w:type="paragraph" w:customStyle="1" w:styleId="3D3D6CC42F9B45B2A9EF1D76ECA0FC20">
    <w:name w:val="3D3D6CC42F9B45B2A9EF1D76ECA0FC20"/>
  </w:style>
  <w:style w:type="paragraph" w:customStyle="1" w:styleId="31B09EA6B5A347D4915EB595810620E6">
    <w:name w:val="31B09EA6B5A347D4915EB595810620E6"/>
  </w:style>
  <w:style w:type="paragraph" w:customStyle="1" w:styleId="04299FA2CD6C48678DE91AE10FE39B05">
    <w:name w:val="04299FA2CD6C48678DE91AE10FE39B05"/>
  </w:style>
  <w:style w:type="paragraph" w:customStyle="1" w:styleId="A7C28FB5084B4B648DE341399B296DB3">
    <w:name w:val="A7C28FB5084B4B648DE341399B296DB3"/>
  </w:style>
  <w:style w:type="paragraph" w:customStyle="1" w:styleId="DA78394D423C4F4DB67D882EC221A21D">
    <w:name w:val="DA78394D423C4F4DB67D882EC221A21D"/>
  </w:style>
  <w:style w:type="paragraph" w:customStyle="1" w:styleId="179CD9240B53430A898FFC5D36E914F0">
    <w:name w:val="179CD9240B53430A898FFC5D36E914F0"/>
  </w:style>
  <w:style w:type="paragraph" w:customStyle="1" w:styleId="C8B8339D76554B218ABF255FBAB372F6">
    <w:name w:val="C8B8339D76554B218ABF255FBAB372F6"/>
  </w:style>
  <w:style w:type="paragraph" w:customStyle="1" w:styleId="9BC18B7280D74C34B2FC2D2428735A9C">
    <w:name w:val="9BC18B7280D74C34B2FC2D2428735A9C"/>
  </w:style>
  <w:style w:type="paragraph" w:customStyle="1" w:styleId="22437647A6CB460CA240A0260FBE6448">
    <w:name w:val="22437647A6CB460CA240A0260FBE6448"/>
  </w:style>
  <w:style w:type="paragraph" w:customStyle="1" w:styleId="6DF8554DBAC4430888EB3A0A1A3A714D">
    <w:name w:val="6DF8554DBAC4430888EB3A0A1A3A714D"/>
  </w:style>
  <w:style w:type="paragraph" w:customStyle="1" w:styleId="DA6F79189ED6456B95B132F48FC99447">
    <w:name w:val="DA6F79189ED6456B95B132F48FC99447"/>
  </w:style>
  <w:style w:type="paragraph" w:customStyle="1" w:styleId="C3E97524B9CB41ABB83BFF37FFF72CCB">
    <w:name w:val="C3E97524B9CB41ABB83BFF37FFF72CCB"/>
  </w:style>
  <w:style w:type="paragraph" w:customStyle="1" w:styleId="B9F60479D3E6419CBF0DA13D3DB1A974">
    <w:name w:val="B9F60479D3E6419CBF0DA13D3DB1A974"/>
  </w:style>
  <w:style w:type="paragraph" w:customStyle="1" w:styleId="82E7205243B144FEB87B447B22CE0694">
    <w:name w:val="82E7205243B144FEB87B447B22CE0694"/>
  </w:style>
  <w:style w:type="paragraph" w:customStyle="1" w:styleId="AB2CCBAD554D4361928215F0982EE3F3">
    <w:name w:val="AB2CCBAD554D4361928215F0982EE3F3"/>
  </w:style>
  <w:style w:type="paragraph" w:customStyle="1" w:styleId="578AF3A5F27D4384B90070512BE1898D">
    <w:name w:val="578AF3A5F27D4384B90070512BE1898D"/>
  </w:style>
  <w:style w:type="paragraph" w:customStyle="1" w:styleId="DB822AABA86144EC97F86AAF24A8B22F">
    <w:name w:val="DB822AABA86144EC97F86AAF24A8B22F"/>
  </w:style>
  <w:style w:type="paragraph" w:customStyle="1" w:styleId="FF27E3957EC64B688EE0BB94AB416A36">
    <w:name w:val="FF27E3957EC64B688EE0BB94AB416A36"/>
  </w:style>
  <w:style w:type="paragraph" w:customStyle="1" w:styleId="74BEF29C442E49928F4BB66160BA95DE">
    <w:name w:val="74BEF29C442E49928F4BB66160BA95DE"/>
  </w:style>
  <w:style w:type="paragraph" w:customStyle="1" w:styleId="9947F215249E4634A60810C97F8D5C96">
    <w:name w:val="9947F215249E4634A60810C97F8D5C96"/>
  </w:style>
  <w:style w:type="paragraph" w:customStyle="1" w:styleId="14457F510C234DEE90CB0F826B1C420E">
    <w:name w:val="14457F510C234DEE90CB0F826B1C420E"/>
  </w:style>
  <w:style w:type="paragraph" w:customStyle="1" w:styleId="6E9A92B4855E4127B6472BF5C97F8EF6">
    <w:name w:val="6E9A92B4855E4127B6472BF5C97F8EF6"/>
  </w:style>
  <w:style w:type="paragraph" w:customStyle="1" w:styleId="0896E7D1761E44F58476BE3139B19E28">
    <w:name w:val="0896E7D1761E44F58476BE3139B19E28"/>
  </w:style>
  <w:style w:type="paragraph" w:customStyle="1" w:styleId="76796D4BA92044FC86B5A3C5A9CBC7A9">
    <w:name w:val="76796D4BA92044FC86B5A3C5A9CBC7A9"/>
  </w:style>
  <w:style w:type="paragraph" w:customStyle="1" w:styleId="5DC03817E9594F5A8194C2EE016991B7">
    <w:name w:val="5DC03817E9594F5A8194C2EE016991B7"/>
  </w:style>
  <w:style w:type="paragraph" w:customStyle="1" w:styleId="31601EEA896E47B2BE233E4B0F6C7A0E">
    <w:name w:val="31601EEA896E47B2BE233E4B0F6C7A0E"/>
  </w:style>
  <w:style w:type="paragraph" w:customStyle="1" w:styleId="827DDF731AFD47A485A32C224F5C2753">
    <w:name w:val="827DDF731AFD47A485A32C224F5C2753"/>
  </w:style>
  <w:style w:type="paragraph" w:customStyle="1" w:styleId="9BCF0B652AA64290A8A45FAA6EF7025D">
    <w:name w:val="9BCF0B652AA64290A8A45FAA6EF7025D"/>
  </w:style>
  <w:style w:type="paragraph" w:customStyle="1" w:styleId="EF142865CB8849ABAC340D865DEDA0C8">
    <w:name w:val="EF142865CB8849ABAC340D865DEDA0C8"/>
  </w:style>
  <w:style w:type="paragraph" w:customStyle="1" w:styleId="AD25A202C5FC482DB3DEF8006D1CFB8F">
    <w:name w:val="AD25A202C5FC482DB3DEF8006D1CFB8F"/>
  </w:style>
  <w:style w:type="paragraph" w:customStyle="1" w:styleId="89A05F306D9A499E93C46B917A5502D2">
    <w:name w:val="89A05F306D9A499E93C46B917A5502D2"/>
  </w:style>
  <w:style w:type="paragraph" w:customStyle="1" w:styleId="5509171B60DD4347822E34EC711D0AAA">
    <w:name w:val="5509171B60DD4347822E34EC711D0AAA"/>
  </w:style>
  <w:style w:type="paragraph" w:customStyle="1" w:styleId="9CADB769E57A498BB5A089D50F20458C">
    <w:name w:val="9CADB769E57A498BB5A089D50F20458C"/>
  </w:style>
  <w:style w:type="paragraph" w:customStyle="1" w:styleId="55DCEEFA2B4A4006A20FFDECF4D3166E">
    <w:name w:val="55DCEEFA2B4A4006A20FFDECF4D3166E"/>
  </w:style>
  <w:style w:type="paragraph" w:customStyle="1" w:styleId="A1C9897E050D45939901FE826381659D">
    <w:name w:val="A1C9897E050D45939901FE826381659D"/>
  </w:style>
  <w:style w:type="paragraph" w:customStyle="1" w:styleId="70EF87C1B2644763A26EDE905E635FA0">
    <w:name w:val="70EF87C1B2644763A26EDE905E635FA0"/>
  </w:style>
  <w:style w:type="paragraph" w:customStyle="1" w:styleId="6844AD14BFD8452FB1AC243CC4DFE2DC">
    <w:name w:val="6844AD14BFD8452FB1AC243CC4DFE2DC"/>
  </w:style>
  <w:style w:type="paragraph" w:customStyle="1" w:styleId="CE2625673C6B40F8BA5C1DE8DD54EC8E">
    <w:name w:val="CE2625673C6B40F8BA5C1DE8DD54EC8E"/>
  </w:style>
  <w:style w:type="paragraph" w:customStyle="1" w:styleId="ACD81345A7654560B43F457B2219198D">
    <w:name w:val="ACD81345A7654560B43F457B2219198D"/>
  </w:style>
  <w:style w:type="paragraph" w:customStyle="1" w:styleId="98894D92C492469986A565F955343E9E">
    <w:name w:val="98894D92C492469986A565F955343E9E"/>
  </w:style>
  <w:style w:type="paragraph" w:customStyle="1" w:styleId="3B94E066F7E74C7D968856F6978D654B">
    <w:name w:val="3B94E066F7E74C7D968856F6978D654B"/>
  </w:style>
  <w:style w:type="paragraph" w:customStyle="1" w:styleId="B831F7CF785A47A4B0330DF00B8BF4CC">
    <w:name w:val="B831F7CF785A47A4B0330DF00B8BF4CC"/>
  </w:style>
  <w:style w:type="paragraph" w:customStyle="1" w:styleId="B784CA1E85854E8EB61EF681873D0412">
    <w:name w:val="B784CA1E85854E8EB61EF681873D0412"/>
  </w:style>
  <w:style w:type="paragraph" w:customStyle="1" w:styleId="10B41A774AA245F89FD5E6D71D6531FE">
    <w:name w:val="10B41A774AA245F89FD5E6D71D6531FE"/>
  </w:style>
  <w:style w:type="paragraph" w:customStyle="1" w:styleId="7DC4606308B745D2AA75E689D56E95C4">
    <w:name w:val="7DC4606308B745D2AA75E689D56E95C4"/>
  </w:style>
  <w:style w:type="paragraph" w:customStyle="1" w:styleId="F6174438968A4B068FEF579FE71F0D34">
    <w:name w:val="F6174438968A4B068FEF579FE71F0D34"/>
  </w:style>
  <w:style w:type="paragraph" w:customStyle="1" w:styleId="BE30B7C9D4D54B028E7765EABAE0EA06">
    <w:name w:val="BE30B7C9D4D54B028E7765EABAE0EA06"/>
  </w:style>
  <w:style w:type="paragraph" w:customStyle="1" w:styleId="EBD5938AA354441ABB22BC0424C17934">
    <w:name w:val="EBD5938AA354441ABB22BC0424C17934"/>
  </w:style>
  <w:style w:type="paragraph" w:customStyle="1" w:styleId="493BC6B9CEDE430C8C2FF9A0AE780B35">
    <w:name w:val="493BC6B9CEDE430C8C2FF9A0AE780B35"/>
  </w:style>
  <w:style w:type="paragraph" w:customStyle="1" w:styleId="FE194AEDDC7947AD9DC6EF0F1B4FB76A">
    <w:name w:val="FE194AEDDC7947AD9DC6EF0F1B4FB76A"/>
  </w:style>
  <w:style w:type="paragraph" w:customStyle="1" w:styleId="71B777B370644A01869DB0A5B0C668C0">
    <w:name w:val="71B777B370644A01869DB0A5B0C668C0"/>
  </w:style>
  <w:style w:type="paragraph" w:customStyle="1" w:styleId="9C33172750B542A79829B8F78BB17518">
    <w:name w:val="9C33172750B542A79829B8F78BB17518"/>
  </w:style>
  <w:style w:type="paragraph" w:customStyle="1" w:styleId="4AD8885F7CC147BEAC34E221506E91F5">
    <w:name w:val="4AD8885F7CC147BEAC34E221506E91F5"/>
  </w:style>
  <w:style w:type="paragraph" w:customStyle="1" w:styleId="4D93FE27621140B187A716F035E4AF19">
    <w:name w:val="4D93FE27621140B187A716F035E4AF19"/>
  </w:style>
  <w:style w:type="paragraph" w:customStyle="1" w:styleId="7E9B0731568446A78600F027E60ABC19">
    <w:name w:val="7E9B0731568446A78600F027E60ABC19"/>
  </w:style>
  <w:style w:type="paragraph" w:customStyle="1" w:styleId="3B9AC803B06E433999E319BE271D1C95">
    <w:name w:val="3B9AC803B06E433999E319BE271D1C95"/>
  </w:style>
  <w:style w:type="paragraph" w:customStyle="1" w:styleId="00B235364214417CAC8F5E0EC83EE9B2">
    <w:name w:val="00B235364214417CAC8F5E0EC83EE9B2"/>
  </w:style>
  <w:style w:type="paragraph" w:customStyle="1" w:styleId="A40C428865464720A0984B2FF5FF67EA">
    <w:name w:val="A40C428865464720A0984B2FF5FF67EA"/>
  </w:style>
  <w:style w:type="paragraph" w:customStyle="1" w:styleId="C32F9C3242BB4AA799C3F1796F81974C">
    <w:name w:val="C32F9C3242BB4AA799C3F1796F81974C"/>
  </w:style>
  <w:style w:type="paragraph" w:customStyle="1" w:styleId="F85B6E09E19C4F0A92CC77E02E7CA0B3">
    <w:name w:val="F85B6E09E19C4F0A92CC77E02E7CA0B3"/>
  </w:style>
  <w:style w:type="paragraph" w:customStyle="1" w:styleId="68EDD284BE8B4B08957202C4235F45BA">
    <w:name w:val="68EDD284BE8B4B08957202C4235F45BA"/>
  </w:style>
  <w:style w:type="paragraph" w:customStyle="1" w:styleId="E59BEFE4FFA844629138E56B161161F2">
    <w:name w:val="E59BEFE4FFA844629138E56B161161F2"/>
  </w:style>
  <w:style w:type="paragraph" w:customStyle="1" w:styleId="828C2866CB114B7DB2F2C33A9685065C">
    <w:name w:val="828C2866CB114B7DB2F2C33A9685065C"/>
  </w:style>
  <w:style w:type="paragraph" w:customStyle="1" w:styleId="B53A8DA3D6F349EC8811D6032E248A46">
    <w:name w:val="B53A8DA3D6F349EC8811D6032E248A46"/>
  </w:style>
  <w:style w:type="paragraph" w:customStyle="1" w:styleId="333AF108660A4A579A86DE9AA5070873">
    <w:name w:val="333AF108660A4A579A86DE9AA5070873"/>
  </w:style>
  <w:style w:type="paragraph" w:customStyle="1" w:styleId="585944A691334C6EA96098BF524FDB6A">
    <w:name w:val="585944A691334C6EA96098BF524FDB6A"/>
  </w:style>
  <w:style w:type="paragraph" w:customStyle="1" w:styleId="2C4D4913FCE64D1E9B23FCE40FEFD57A">
    <w:name w:val="2C4D4913FCE64D1E9B23FCE40FEFD57A"/>
  </w:style>
  <w:style w:type="paragraph" w:customStyle="1" w:styleId="08085385591141A49BAA4BF741F86964">
    <w:name w:val="08085385591141A49BAA4BF741F86964"/>
  </w:style>
  <w:style w:type="paragraph" w:customStyle="1" w:styleId="D904AABA35784C1DA3FF68C2490DAE5B">
    <w:name w:val="D904AABA35784C1DA3FF68C2490DAE5B"/>
  </w:style>
  <w:style w:type="paragraph" w:customStyle="1" w:styleId="317E2EC7C8F841609F5460C1F0B1AB56">
    <w:name w:val="317E2EC7C8F841609F5460C1F0B1AB56"/>
  </w:style>
  <w:style w:type="paragraph" w:customStyle="1" w:styleId="FC220BD341BD4B9E872C0D011CCC46B4">
    <w:name w:val="FC220BD341BD4B9E872C0D011CCC46B4"/>
  </w:style>
  <w:style w:type="paragraph" w:customStyle="1" w:styleId="276812FB41264C70AD7F5583958F1F69">
    <w:name w:val="276812FB41264C70AD7F5583958F1F69"/>
  </w:style>
  <w:style w:type="paragraph" w:customStyle="1" w:styleId="7C75F682ACBC4564B81BBFF294CFFE24">
    <w:name w:val="7C75F682ACBC4564B81BBFF294CFFE24"/>
  </w:style>
  <w:style w:type="paragraph" w:customStyle="1" w:styleId="337F2101FB43443F8DEE3AD3C02468A7">
    <w:name w:val="337F2101FB43443F8DEE3AD3C02468A7"/>
  </w:style>
  <w:style w:type="paragraph" w:customStyle="1" w:styleId="67A6AD6530E540C98BCAF62D93D64FF1">
    <w:name w:val="67A6AD6530E540C98BCAF62D93D64FF1"/>
  </w:style>
  <w:style w:type="paragraph" w:customStyle="1" w:styleId="4125978078084961B128AD05DCCDC500">
    <w:name w:val="4125978078084961B128AD05DCCDC500"/>
  </w:style>
  <w:style w:type="paragraph" w:customStyle="1" w:styleId="74BA99C43A144238AC84304F13E12B5C">
    <w:name w:val="74BA99C43A144238AC84304F13E12B5C"/>
  </w:style>
  <w:style w:type="paragraph" w:customStyle="1" w:styleId="552526B064314398AD045C9C911565D9">
    <w:name w:val="552526B064314398AD045C9C911565D9"/>
  </w:style>
  <w:style w:type="paragraph" w:customStyle="1" w:styleId="388EE112C662457185661062F78F9476">
    <w:name w:val="388EE112C662457185661062F78F9476"/>
  </w:style>
  <w:style w:type="paragraph" w:customStyle="1" w:styleId="A09FC01011FA4C0FA66AEC144B51CB57">
    <w:name w:val="A09FC01011FA4C0FA66AEC144B51CB57"/>
  </w:style>
  <w:style w:type="paragraph" w:customStyle="1" w:styleId="F73EFBD70F0B4F06A6D5A50A8DCB5293">
    <w:name w:val="F73EFBD70F0B4F06A6D5A50A8DCB5293"/>
  </w:style>
  <w:style w:type="paragraph" w:customStyle="1" w:styleId="451968112994427BBBAFF1498359657D">
    <w:name w:val="451968112994427BBBAFF1498359657D"/>
  </w:style>
  <w:style w:type="paragraph" w:customStyle="1" w:styleId="C59D87B5892A4D518D71B50ECDA916FC">
    <w:name w:val="C59D87B5892A4D518D71B50ECDA916FC"/>
  </w:style>
  <w:style w:type="paragraph" w:customStyle="1" w:styleId="8467DD5BAA3E40B1B6A287EE700DEE13">
    <w:name w:val="8467DD5BAA3E40B1B6A287EE700DEE13"/>
  </w:style>
  <w:style w:type="paragraph" w:customStyle="1" w:styleId="8E77B80536D347F299C4D9009B45D9D2">
    <w:name w:val="8E77B80536D347F299C4D9009B45D9D2"/>
  </w:style>
  <w:style w:type="paragraph" w:customStyle="1" w:styleId="CF7EF11EC8B94EA7A07A6A559B38F15F">
    <w:name w:val="CF7EF11EC8B94EA7A07A6A559B38F15F"/>
  </w:style>
  <w:style w:type="paragraph" w:customStyle="1" w:styleId="4632FA7CE1D14237A1B53E729F8F7EDA">
    <w:name w:val="4632FA7CE1D14237A1B53E729F8F7EDA"/>
  </w:style>
  <w:style w:type="paragraph" w:customStyle="1" w:styleId="87FD64BA65A64BB28A02C6CBE0EF12C8">
    <w:name w:val="87FD64BA65A64BB28A02C6CBE0EF12C8"/>
  </w:style>
  <w:style w:type="paragraph" w:customStyle="1" w:styleId="EF5866D21CBF497A9B477397FBE2D1FB">
    <w:name w:val="EF5866D21CBF497A9B477397FBE2D1FB"/>
  </w:style>
  <w:style w:type="paragraph" w:customStyle="1" w:styleId="333144C1B4344C469E34909851D6A53D">
    <w:name w:val="333144C1B4344C469E34909851D6A53D"/>
  </w:style>
  <w:style w:type="paragraph" w:customStyle="1" w:styleId="80CD7C6343344127BA652B83BF075615">
    <w:name w:val="80CD7C6343344127BA652B83BF075615"/>
  </w:style>
  <w:style w:type="paragraph" w:customStyle="1" w:styleId="5E2E8AFCC074403ABC80DC8BB5D60582">
    <w:name w:val="5E2E8AFCC074403ABC80DC8BB5D60582"/>
  </w:style>
  <w:style w:type="paragraph" w:customStyle="1" w:styleId="CBCC6A39EC7F42A8B7253250673642E3">
    <w:name w:val="CBCC6A39EC7F42A8B7253250673642E3"/>
  </w:style>
  <w:style w:type="paragraph" w:customStyle="1" w:styleId="9855257D39994C499CC666318171EB37">
    <w:name w:val="9855257D39994C499CC666318171EB37"/>
  </w:style>
  <w:style w:type="paragraph" w:customStyle="1" w:styleId="10B99BE709AE40589E890245BD5412B4">
    <w:name w:val="10B99BE709AE40589E890245BD5412B4"/>
  </w:style>
  <w:style w:type="paragraph" w:customStyle="1" w:styleId="0A90420277014541B0CEB6E6958ACE3E">
    <w:name w:val="0A90420277014541B0CEB6E6958ACE3E"/>
  </w:style>
  <w:style w:type="paragraph" w:customStyle="1" w:styleId="78869ED8A68241C48E8E38C9E4345262">
    <w:name w:val="78869ED8A68241C48E8E38C9E4345262"/>
  </w:style>
  <w:style w:type="paragraph" w:customStyle="1" w:styleId="0D62B778AA9442399BD5DEB1F1F39702">
    <w:name w:val="0D62B778AA9442399BD5DEB1F1F39702"/>
  </w:style>
  <w:style w:type="paragraph" w:customStyle="1" w:styleId="E330EAB40600470A8D7DF374488461EA">
    <w:name w:val="E330EAB40600470A8D7DF374488461EA"/>
  </w:style>
  <w:style w:type="paragraph" w:customStyle="1" w:styleId="5473190174454C2C8ADEEC2DBBA27784">
    <w:name w:val="5473190174454C2C8ADEEC2DBBA27784"/>
  </w:style>
  <w:style w:type="paragraph" w:customStyle="1" w:styleId="B99D57F1846B4B0B81E8F6693FD9DBB4">
    <w:name w:val="B99D57F1846B4B0B81E8F6693FD9DBB4"/>
  </w:style>
  <w:style w:type="paragraph" w:customStyle="1" w:styleId="21FD6BA6B38B4F2D968C4F3E601C4EB5">
    <w:name w:val="21FD6BA6B38B4F2D968C4F3E601C4EB5"/>
  </w:style>
  <w:style w:type="paragraph" w:customStyle="1" w:styleId="A59C4440AB4D4C52AC85BF9D4249D5DA">
    <w:name w:val="A59C4440AB4D4C52AC85BF9D4249D5DA"/>
  </w:style>
  <w:style w:type="paragraph" w:customStyle="1" w:styleId="7854403FA2024D33B2715F933AE7ACFC">
    <w:name w:val="7854403FA2024D33B2715F933AE7ACFC"/>
  </w:style>
  <w:style w:type="paragraph" w:customStyle="1" w:styleId="AC2E64A8DB2743DF9BF836B6A1D2C92A">
    <w:name w:val="AC2E64A8DB2743DF9BF836B6A1D2C92A"/>
  </w:style>
  <w:style w:type="paragraph" w:customStyle="1" w:styleId="0A525A2ADCF64BCC9CBDEFE124B0782D">
    <w:name w:val="0A525A2ADCF64BCC9CBDEFE124B0782D"/>
  </w:style>
  <w:style w:type="paragraph" w:customStyle="1" w:styleId="6066E3CFD1E6484BB21483F00E4DB68B">
    <w:name w:val="6066E3CFD1E6484BB21483F00E4DB68B"/>
  </w:style>
  <w:style w:type="paragraph" w:customStyle="1" w:styleId="4E98C7624CD64770BDE08B3464B2BFFE">
    <w:name w:val="4E98C7624CD64770BDE08B3464B2BFFE"/>
  </w:style>
  <w:style w:type="paragraph" w:customStyle="1" w:styleId="609EEEF7F63E4CF6AE5E63C2AC5E0801">
    <w:name w:val="609EEEF7F63E4CF6AE5E63C2AC5E0801"/>
  </w:style>
  <w:style w:type="paragraph" w:customStyle="1" w:styleId="8D36CD4A27144CDE855C608CCC11E966">
    <w:name w:val="8D36CD4A27144CDE855C608CCC11E966"/>
  </w:style>
  <w:style w:type="paragraph" w:customStyle="1" w:styleId="0B4E43480DF04BF78A6A9427BA4B3603">
    <w:name w:val="0B4E43480DF04BF78A6A9427BA4B3603"/>
  </w:style>
  <w:style w:type="paragraph" w:customStyle="1" w:styleId="C75102BA8345482A85E4C9C420D3DBA2">
    <w:name w:val="C75102BA8345482A85E4C9C420D3DBA2"/>
  </w:style>
  <w:style w:type="paragraph" w:customStyle="1" w:styleId="9688577957F84CD9AC69EE802C538DD6">
    <w:name w:val="9688577957F84CD9AC69EE802C538DD6"/>
  </w:style>
  <w:style w:type="paragraph" w:customStyle="1" w:styleId="202A928402C64C588DFF10D99217511D">
    <w:name w:val="202A928402C64C588DFF10D99217511D"/>
  </w:style>
  <w:style w:type="paragraph" w:customStyle="1" w:styleId="3EAB97DCFBF848B39309026C70B22E79">
    <w:name w:val="3EAB97DCFBF848B39309026C70B22E79"/>
  </w:style>
  <w:style w:type="paragraph" w:customStyle="1" w:styleId="255D4B0A138E49EEBB6ED1EFE93D2B5E">
    <w:name w:val="255D4B0A138E49EEBB6ED1EFE93D2B5E"/>
  </w:style>
  <w:style w:type="paragraph" w:customStyle="1" w:styleId="B6FD27D25FBC44D8A797554814E1477A">
    <w:name w:val="B6FD27D25FBC44D8A797554814E1477A"/>
  </w:style>
  <w:style w:type="paragraph" w:customStyle="1" w:styleId="801729226DBF4E4390DC56DE5300286D">
    <w:name w:val="801729226DBF4E4390DC56DE5300286D"/>
  </w:style>
  <w:style w:type="paragraph" w:customStyle="1" w:styleId="548F0462827346A387A7FBD68C9BA756">
    <w:name w:val="548F0462827346A387A7FBD68C9BA756"/>
  </w:style>
  <w:style w:type="paragraph" w:customStyle="1" w:styleId="8D37F0EC55144B70AFA51B358E6B4997">
    <w:name w:val="8D37F0EC55144B70AFA51B358E6B4997"/>
  </w:style>
  <w:style w:type="paragraph" w:customStyle="1" w:styleId="E2B6FD7750C44CC8A62130DD850C4A57">
    <w:name w:val="E2B6FD7750C44CC8A62130DD850C4A57"/>
  </w:style>
  <w:style w:type="paragraph" w:customStyle="1" w:styleId="55234EE1EDDF4977A9951F9A3095E676">
    <w:name w:val="55234EE1EDDF4977A9951F9A3095E676"/>
  </w:style>
  <w:style w:type="paragraph" w:customStyle="1" w:styleId="6120CFB485904764AB9466C272DF1B2D">
    <w:name w:val="6120CFB485904764AB9466C272DF1B2D"/>
  </w:style>
  <w:style w:type="paragraph" w:customStyle="1" w:styleId="57EF2C3013A341BF8E3A8E227A57EA04">
    <w:name w:val="57EF2C3013A341BF8E3A8E227A57EA04"/>
  </w:style>
  <w:style w:type="paragraph" w:customStyle="1" w:styleId="A72115711B7C4DD6B74127FA5F6CF4D9">
    <w:name w:val="A72115711B7C4DD6B74127FA5F6CF4D9"/>
  </w:style>
  <w:style w:type="paragraph" w:customStyle="1" w:styleId="38E3C16A49CA48A9A0EEDF11EF1F4BCB">
    <w:name w:val="38E3C16A49CA48A9A0EEDF11EF1F4BCB"/>
  </w:style>
  <w:style w:type="paragraph" w:customStyle="1" w:styleId="33C91F1BA3AB404F9A8114691020EE06">
    <w:name w:val="33C91F1BA3AB404F9A8114691020EE06"/>
  </w:style>
  <w:style w:type="paragraph" w:customStyle="1" w:styleId="6A5FFF617D3947CBA4356C37DCED4594">
    <w:name w:val="6A5FFF617D3947CBA4356C37DCED4594"/>
  </w:style>
  <w:style w:type="paragraph" w:customStyle="1" w:styleId="9BBE4EE4FD9A4C65980C4498FB9709D0">
    <w:name w:val="9BBE4EE4FD9A4C65980C4498FB9709D0"/>
  </w:style>
  <w:style w:type="paragraph" w:customStyle="1" w:styleId="9920C1C92DD64F64984EDAB6B06FC8F0">
    <w:name w:val="9920C1C92DD64F64984EDAB6B06FC8F0"/>
  </w:style>
  <w:style w:type="paragraph" w:customStyle="1" w:styleId="68A3FE6BE21743178ACBDD77F3A8EB89">
    <w:name w:val="68A3FE6BE21743178ACBDD77F3A8EB89"/>
  </w:style>
  <w:style w:type="paragraph" w:customStyle="1" w:styleId="2E9B626C945542A8887D6CC5954E5C8D">
    <w:name w:val="2E9B626C945542A8887D6CC5954E5C8D"/>
  </w:style>
  <w:style w:type="paragraph" w:customStyle="1" w:styleId="DF8E87707F1B40BDADC16D91335E3CFB">
    <w:name w:val="DF8E87707F1B40BDADC16D91335E3CFB"/>
  </w:style>
  <w:style w:type="paragraph" w:customStyle="1" w:styleId="B5A5081CD2DD40C7840A63C2FCBD68DD">
    <w:name w:val="B5A5081CD2DD40C7840A63C2FCBD68DD"/>
  </w:style>
  <w:style w:type="paragraph" w:customStyle="1" w:styleId="453873C3889249AEBCB065A9B63BCCCD">
    <w:name w:val="453873C3889249AEBCB065A9B63BCCCD"/>
  </w:style>
  <w:style w:type="paragraph" w:customStyle="1" w:styleId="C7C1D2CBC28A4292B4CBCA08892DD28B">
    <w:name w:val="C7C1D2CBC28A4292B4CBCA08892DD28B"/>
  </w:style>
  <w:style w:type="paragraph" w:customStyle="1" w:styleId="5AA057BFB60744958B9050A5D5536DB9">
    <w:name w:val="5AA057BFB60744958B9050A5D5536DB9"/>
  </w:style>
  <w:style w:type="paragraph" w:customStyle="1" w:styleId="34101D6A851A40A39220C457C9A1489C">
    <w:name w:val="34101D6A851A40A39220C457C9A1489C"/>
  </w:style>
  <w:style w:type="paragraph" w:customStyle="1" w:styleId="8A026A3B61E94A1BBD30BFB303168E92">
    <w:name w:val="8A026A3B61E94A1BBD30BFB303168E92"/>
  </w:style>
  <w:style w:type="paragraph" w:customStyle="1" w:styleId="2AC61F8EC9A54C08B1AE4A3167E46E82">
    <w:name w:val="2AC61F8EC9A54C08B1AE4A3167E46E82"/>
  </w:style>
  <w:style w:type="paragraph" w:customStyle="1" w:styleId="A1D7EA09D9E445D8851710D61C320BAA">
    <w:name w:val="A1D7EA09D9E445D8851710D61C320BAA"/>
  </w:style>
  <w:style w:type="paragraph" w:customStyle="1" w:styleId="206EBA6797B84202A05A9D184B211735">
    <w:name w:val="206EBA6797B84202A05A9D184B211735"/>
  </w:style>
  <w:style w:type="paragraph" w:customStyle="1" w:styleId="03E6DAAF98834E8CAA507B535C635FE8">
    <w:name w:val="03E6DAAF98834E8CAA507B535C635FE8"/>
  </w:style>
  <w:style w:type="paragraph" w:customStyle="1" w:styleId="259548D64687488284D1CE0A00C917D2">
    <w:name w:val="259548D64687488284D1CE0A00C917D2"/>
  </w:style>
  <w:style w:type="paragraph" w:customStyle="1" w:styleId="DD0F4DEB04D4446984944C2E9631FE3C">
    <w:name w:val="DD0F4DEB04D4446984944C2E9631FE3C"/>
  </w:style>
  <w:style w:type="paragraph" w:customStyle="1" w:styleId="AF23EF9EF56F4719A87B98E901640733">
    <w:name w:val="AF23EF9EF56F4719A87B98E901640733"/>
  </w:style>
  <w:style w:type="paragraph" w:customStyle="1" w:styleId="7EA21CDADB214699B8F5B52C33EEC9BE">
    <w:name w:val="7EA21CDADB214699B8F5B52C33EEC9BE"/>
  </w:style>
  <w:style w:type="paragraph" w:customStyle="1" w:styleId="E9B9BA9F49104E8D83786319D117B21B">
    <w:name w:val="E9B9BA9F49104E8D83786319D117B21B"/>
  </w:style>
  <w:style w:type="paragraph" w:customStyle="1" w:styleId="FE99333958DF463695680ACC90804258">
    <w:name w:val="FE99333958DF463695680ACC90804258"/>
  </w:style>
  <w:style w:type="paragraph" w:customStyle="1" w:styleId="E9E6DD5178E44168B270B728669DC5A8">
    <w:name w:val="E9E6DD5178E44168B270B728669DC5A8"/>
  </w:style>
  <w:style w:type="paragraph" w:customStyle="1" w:styleId="A45C32C31E124EF0BB322CE287D7C85E">
    <w:name w:val="A45C32C31E124EF0BB322CE287D7C85E"/>
  </w:style>
  <w:style w:type="paragraph" w:customStyle="1" w:styleId="5BE4C772AAD843B39E818DEED839E158">
    <w:name w:val="5BE4C772AAD843B39E818DEED839E158"/>
  </w:style>
  <w:style w:type="paragraph" w:customStyle="1" w:styleId="B1FFF178024A443A87EB316B7797601B">
    <w:name w:val="B1FFF178024A443A87EB316B7797601B"/>
  </w:style>
  <w:style w:type="paragraph" w:customStyle="1" w:styleId="3E356C7DA186446C89722F72016F0961">
    <w:name w:val="3E356C7DA186446C89722F72016F0961"/>
  </w:style>
  <w:style w:type="paragraph" w:customStyle="1" w:styleId="355E197D3C17460CA2F214565592C1B8">
    <w:name w:val="355E197D3C17460CA2F214565592C1B8"/>
  </w:style>
  <w:style w:type="paragraph" w:customStyle="1" w:styleId="D773DEF7C16E422B89E01056D03D052F">
    <w:name w:val="D773DEF7C16E422B89E01056D03D052F"/>
  </w:style>
  <w:style w:type="paragraph" w:customStyle="1" w:styleId="086F676DA25440E79426EC7A159DA6A2">
    <w:name w:val="086F676DA25440E79426EC7A159DA6A2"/>
  </w:style>
  <w:style w:type="paragraph" w:customStyle="1" w:styleId="83849FAE3447428FAA861DC2C46B5C20">
    <w:name w:val="83849FAE3447428FAA861DC2C46B5C20"/>
  </w:style>
  <w:style w:type="paragraph" w:customStyle="1" w:styleId="D9DAAA67D516491BACC5F3FEF486242D">
    <w:name w:val="D9DAAA67D516491BACC5F3FEF486242D"/>
  </w:style>
  <w:style w:type="paragraph" w:customStyle="1" w:styleId="5EB7939A09154FE7B948D26A63518E91">
    <w:name w:val="5EB7939A09154FE7B948D26A63518E91"/>
  </w:style>
  <w:style w:type="paragraph" w:customStyle="1" w:styleId="3C7FC59B0E5B4565A5BE08B9E7342D31">
    <w:name w:val="3C7FC59B0E5B4565A5BE08B9E7342D31"/>
  </w:style>
  <w:style w:type="paragraph" w:customStyle="1" w:styleId="D615529191B44B7E970D813C28F1BE94">
    <w:name w:val="D615529191B44B7E970D813C28F1BE94"/>
  </w:style>
  <w:style w:type="paragraph" w:customStyle="1" w:styleId="B6F351C762734BB2816CA6F6FC998D11">
    <w:name w:val="B6F351C762734BB2816CA6F6FC998D11"/>
  </w:style>
  <w:style w:type="paragraph" w:customStyle="1" w:styleId="03554059A214455F944194F215FEE7C1">
    <w:name w:val="03554059A214455F944194F215FEE7C1"/>
  </w:style>
  <w:style w:type="paragraph" w:customStyle="1" w:styleId="556CB4C8BE0A4C399D834F098CBCFB52">
    <w:name w:val="556CB4C8BE0A4C399D834F098CBCFB52"/>
  </w:style>
  <w:style w:type="paragraph" w:customStyle="1" w:styleId="8074273D93554689838BCF45F72F4E29">
    <w:name w:val="8074273D93554689838BCF45F72F4E29"/>
  </w:style>
  <w:style w:type="paragraph" w:customStyle="1" w:styleId="144C7DCBE2DA488CB0800AE92BCA29D8">
    <w:name w:val="144C7DCBE2DA488CB0800AE92BCA29D8"/>
  </w:style>
  <w:style w:type="paragraph" w:customStyle="1" w:styleId="1796246E7D9C406F9AEF6888442B9827">
    <w:name w:val="1796246E7D9C406F9AEF6888442B9827"/>
  </w:style>
  <w:style w:type="paragraph" w:customStyle="1" w:styleId="F8B9C63EAFC3494C9C6141FD27397D58">
    <w:name w:val="F8B9C63EAFC3494C9C6141FD27397D58"/>
  </w:style>
  <w:style w:type="paragraph" w:customStyle="1" w:styleId="589AFD535C114113BE2517D5AF6BFF8F">
    <w:name w:val="589AFD535C114113BE2517D5AF6BFF8F"/>
  </w:style>
  <w:style w:type="paragraph" w:customStyle="1" w:styleId="B766306351DA4989989A75FD0F0B5886">
    <w:name w:val="B766306351DA4989989A75FD0F0B5886"/>
  </w:style>
  <w:style w:type="paragraph" w:customStyle="1" w:styleId="69B087B847DD4061878E8DC5D084A1EE">
    <w:name w:val="69B087B847DD4061878E8DC5D084A1EE"/>
  </w:style>
  <w:style w:type="paragraph" w:customStyle="1" w:styleId="76E15038D03E44198F00DC6C4079CF40">
    <w:name w:val="76E15038D03E44198F00DC6C4079CF40"/>
  </w:style>
  <w:style w:type="paragraph" w:customStyle="1" w:styleId="1E9C9812FE6E4DE589AC67238B146FB5">
    <w:name w:val="1E9C9812FE6E4DE589AC67238B146FB5"/>
  </w:style>
  <w:style w:type="paragraph" w:customStyle="1" w:styleId="76337C3B4D484661A0002CBE80447C2B">
    <w:name w:val="76337C3B4D484661A0002CBE80447C2B"/>
  </w:style>
  <w:style w:type="paragraph" w:customStyle="1" w:styleId="9F571ABBF6E546108915321D8176B7D1">
    <w:name w:val="9F571ABBF6E546108915321D8176B7D1"/>
  </w:style>
  <w:style w:type="paragraph" w:customStyle="1" w:styleId="9F8458BE3B874A07832A8D22EE8FB08F">
    <w:name w:val="9F8458BE3B874A07832A8D22EE8FB08F"/>
  </w:style>
  <w:style w:type="paragraph" w:customStyle="1" w:styleId="B823FAE1A77B4DF58F6370542FF3DD6C">
    <w:name w:val="B823FAE1A77B4DF58F6370542FF3DD6C"/>
  </w:style>
  <w:style w:type="paragraph" w:customStyle="1" w:styleId="3B8529B28EA0450DA9F39DE3DA97C74C">
    <w:name w:val="3B8529B28EA0450DA9F39DE3DA97C74C"/>
  </w:style>
  <w:style w:type="paragraph" w:customStyle="1" w:styleId="5A671B898CFC4425B6A6DB0AC612AE11">
    <w:name w:val="5A671B898CFC4425B6A6DB0AC612AE11"/>
  </w:style>
  <w:style w:type="paragraph" w:customStyle="1" w:styleId="6D23653AE9524E7BA62C9E03F15D0513">
    <w:name w:val="6D23653AE9524E7BA62C9E03F15D0513"/>
  </w:style>
  <w:style w:type="paragraph" w:customStyle="1" w:styleId="8FE7DE8956014B1194BAB6F89B1EC55C">
    <w:name w:val="8FE7DE8956014B1194BAB6F89B1EC55C"/>
  </w:style>
  <w:style w:type="paragraph" w:customStyle="1" w:styleId="FCB422CDCAE84B95BB6BCA05833679C6">
    <w:name w:val="FCB422CDCAE84B95BB6BCA05833679C6"/>
  </w:style>
  <w:style w:type="paragraph" w:customStyle="1" w:styleId="1F35906D86514CFE848943AB4DCDEE72">
    <w:name w:val="1F35906D86514CFE848943AB4DCDEE72"/>
  </w:style>
  <w:style w:type="paragraph" w:customStyle="1" w:styleId="8FD9D6DFAE0E4F76993D272AA43F3849">
    <w:name w:val="8FD9D6DFAE0E4F76993D272AA43F3849"/>
  </w:style>
  <w:style w:type="paragraph" w:customStyle="1" w:styleId="2C52D35E92B14269BAD2E01E01C888CD">
    <w:name w:val="2C52D35E92B14269BAD2E01E01C888CD"/>
  </w:style>
  <w:style w:type="paragraph" w:customStyle="1" w:styleId="B83027C0C0FF4520B39D3E88A6CE6828">
    <w:name w:val="B83027C0C0FF4520B39D3E88A6CE6828"/>
  </w:style>
  <w:style w:type="paragraph" w:customStyle="1" w:styleId="5EDA0044DC7E4E91A66DF4FC33F5AB2E">
    <w:name w:val="5EDA0044DC7E4E91A66DF4FC33F5AB2E"/>
  </w:style>
  <w:style w:type="paragraph" w:customStyle="1" w:styleId="938F00B65C30494E8B29438EBEBF5E03">
    <w:name w:val="938F00B65C30494E8B29438EBEBF5E03"/>
  </w:style>
  <w:style w:type="paragraph" w:customStyle="1" w:styleId="14CCC457D5904E1389AE9E38164AE6DF">
    <w:name w:val="14CCC457D5904E1389AE9E38164AE6DF"/>
  </w:style>
  <w:style w:type="paragraph" w:customStyle="1" w:styleId="09AC778FCBF8487A96E9D1F495BF9228">
    <w:name w:val="09AC778FCBF8487A96E9D1F495BF9228"/>
  </w:style>
  <w:style w:type="paragraph" w:customStyle="1" w:styleId="FDC2537E4CD346A6A79B74F5851EA889">
    <w:name w:val="FDC2537E4CD346A6A79B74F5851EA889"/>
  </w:style>
  <w:style w:type="paragraph" w:customStyle="1" w:styleId="986CF5B750D5460DBE8084F6B4E1C59D">
    <w:name w:val="986CF5B750D5460DBE8084F6B4E1C59D"/>
  </w:style>
  <w:style w:type="paragraph" w:customStyle="1" w:styleId="45A8A1603EAA4B6ABCC55518E2213091">
    <w:name w:val="45A8A1603EAA4B6ABCC55518E2213091"/>
  </w:style>
  <w:style w:type="paragraph" w:customStyle="1" w:styleId="3B464F118247465B958677661E83219B">
    <w:name w:val="3B464F118247465B958677661E83219B"/>
  </w:style>
  <w:style w:type="paragraph" w:customStyle="1" w:styleId="EEC017CD719444A084016EFE3CBD04CB">
    <w:name w:val="EEC017CD719444A084016EFE3CBD04CB"/>
  </w:style>
  <w:style w:type="paragraph" w:customStyle="1" w:styleId="6530458CE4DA426C97499F44FC8F6D9B">
    <w:name w:val="6530458CE4DA426C97499F44FC8F6D9B"/>
  </w:style>
  <w:style w:type="paragraph" w:customStyle="1" w:styleId="C53AD76963464601A476E3F1F0AE12A5">
    <w:name w:val="C53AD76963464601A476E3F1F0AE12A5"/>
  </w:style>
  <w:style w:type="paragraph" w:customStyle="1" w:styleId="F183E4F4BA434664883324F6DD9CC0F4">
    <w:name w:val="F183E4F4BA434664883324F6DD9CC0F4"/>
  </w:style>
  <w:style w:type="paragraph" w:customStyle="1" w:styleId="5F8F402D07044D7589D8263F24902A9C">
    <w:name w:val="5F8F402D07044D7589D8263F24902A9C"/>
  </w:style>
  <w:style w:type="paragraph" w:customStyle="1" w:styleId="CE8D2BC26A6D408DA4F1CBB3C19026E2">
    <w:name w:val="CE8D2BC26A6D408DA4F1CBB3C19026E2"/>
  </w:style>
  <w:style w:type="paragraph" w:customStyle="1" w:styleId="83D4CF444082492D94977C064FCA5455">
    <w:name w:val="83D4CF444082492D94977C064FCA5455"/>
  </w:style>
  <w:style w:type="paragraph" w:customStyle="1" w:styleId="D7F6505B823848E89DD6664EF55B0D2C">
    <w:name w:val="D7F6505B823848E89DD6664EF55B0D2C"/>
  </w:style>
  <w:style w:type="paragraph" w:customStyle="1" w:styleId="D079C9CA5B2A432BA23F81766D75754E">
    <w:name w:val="D079C9CA5B2A432BA23F81766D75754E"/>
  </w:style>
  <w:style w:type="paragraph" w:customStyle="1" w:styleId="E8B1C0A556DF474E984A31808A402702">
    <w:name w:val="E8B1C0A556DF474E984A31808A402702"/>
  </w:style>
  <w:style w:type="paragraph" w:customStyle="1" w:styleId="3CC078DE610046FBB35720BE562DA7D1">
    <w:name w:val="3CC078DE610046FBB35720BE562DA7D1"/>
  </w:style>
  <w:style w:type="paragraph" w:customStyle="1" w:styleId="1E880A8AFDEA4800BC1E2AFDE0456839">
    <w:name w:val="1E880A8AFDEA4800BC1E2AFDE0456839"/>
  </w:style>
  <w:style w:type="paragraph" w:customStyle="1" w:styleId="9B810AAF894A4C3EB2D1856E07D4B26B">
    <w:name w:val="9B810AAF894A4C3EB2D1856E07D4B26B"/>
  </w:style>
  <w:style w:type="paragraph" w:customStyle="1" w:styleId="8D282ADC02B0444EB478C85F03096E13">
    <w:name w:val="8D282ADC02B0444EB478C85F03096E13"/>
  </w:style>
  <w:style w:type="paragraph" w:customStyle="1" w:styleId="AF058511CEED424E936B38BBE97B1AA2">
    <w:name w:val="AF058511CEED424E936B38BBE97B1AA2"/>
  </w:style>
  <w:style w:type="paragraph" w:customStyle="1" w:styleId="293A09B892374ABC8D778CEAB702075E">
    <w:name w:val="293A09B892374ABC8D778CEAB702075E"/>
  </w:style>
  <w:style w:type="paragraph" w:customStyle="1" w:styleId="9B0EB422FB554B1FA8185CD1D0D0C1E4">
    <w:name w:val="9B0EB422FB554B1FA8185CD1D0D0C1E4"/>
  </w:style>
  <w:style w:type="paragraph" w:customStyle="1" w:styleId="A77D6A6C5C754B8F8FB460F65E1768F2">
    <w:name w:val="A77D6A6C5C754B8F8FB460F65E1768F2"/>
  </w:style>
  <w:style w:type="paragraph" w:customStyle="1" w:styleId="70400B9612A8456F8B4A7F35EC28C02B">
    <w:name w:val="70400B9612A8456F8B4A7F35EC28C02B"/>
  </w:style>
  <w:style w:type="paragraph" w:customStyle="1" w:styleId="7BC264A29C5E462BADCA5D513F55DD85">
    <w:name w:val="7BC264A29C5E462BADCA5D513F55DD85"/>
  </w:style>
  <w:style w:type="paragraph" w:customStyle="1" w:styleId="3B498E7A1EB94C7C8CEC8D14DB190928">
    <w:name w:val="3B498E7A1EB94C7C8CEC8D14DB190928"/>
  </w:style>
  <w:style w:type="paragraph" w:customStyle="1" w:styleId="51711D539B194A16A8350AEAFEC31328">
    <w:name w:val="51711D539B194A16A8350AEAFEC313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14</Pages>
  <Words>986</Words>
  <Characters>5686</Characters>
  <Application>Microsoft Office Word</Application>
  <DocSecurity>0</DocSecurity>
  <Lines>218</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2021-03-13T17:13:00Z</dcterms:created>
  <dcterms:modified xsi:type="dcterms:W3CDTF">2021-04-06T11:50:00Z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